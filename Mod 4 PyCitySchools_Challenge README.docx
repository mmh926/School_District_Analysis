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4DB4B0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0DCCBBF8" wp14:editId="0253DCC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A66134E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A199C4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648B2C6" wp14:editId="1A318777">
                      <wp:extent cx="3528695" cy="1210614"/>
                      <wp:effectExtent l="0" t="0" r="0" b="254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4E6041" w14:textId="0A25EBCF" w:rsidR="00D077E9" w:rsidRPr="00D86945" w:rsidRDefault="00434ED2" w:rsidP="00434ED2">
                                  <w:pPr>
                                    <w:pStyle w:val="Title"/>
                                  </w:pPr>
                                  <w:proofErr w:type="spellStart"/>
                                  <w:r>
                                    <w:t>PyCitySchools</w:t>
                                  </w:r>
                                  <w:proofErr w:type="spellEnd"/>
                                  <w:r>
                                    <w:t xml:space="preserve"> CHALLENGE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648B2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194E6041" w14:textId="0A25EBCF" w:rsidR="00D077E9" w:rsidRPr="00D86945" w:rsidRDefault="00434ED2" w:rsidP="00434ED2">
                            <w:pPr>
                              <w:pStyle w:val="Title"/>
                            </w:pPr>
                            <w:proofErr w:type="spellStart"/>
                            <w:r>
                              <w:t>PyCitySchools</w:t>
                            </w:r>
                            <w:proofErr w:type="spellEnd"/>
                            <w:r>
                              <w:t xml:space="preserve"> CHALLENGE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38D2F8E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5C0D41" wp14:editId="64753FE4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0905E4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D885BC9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8FF846F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7162A153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A9B118CA7F54F9B8F053F34463ECFF8"/>
              </w:placeholder>
              <w15:appearance w15:val="hidden"/>
            </w:sdtPr>
            <w:sdtEndPr/>
            <w:sdtContent>
              <w:p w14:paraId="3335F01B" w14:textId="5C8011F1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40460A">
                  <w:rPr>
                    <w:rStyle w:val="SubtitleChar"/>
                    <w:b w:val="0"/>
                    <w:noProof/>
                  </w:rPr>
                  <w:t>March 26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  <w:r w:rsidR="00434ED2">
                  <w:rPr>
                    <w:rStyle w:val="SubtitleChar"/>
                    <w:b w:val="0"/>
                  </w:rPr>
                  <w:t>,</w:t>
                </w:r>
                <w:r w:rsidR="00434ED2">
                  <w:rPr>
                    <w:rStyle w:val="SubtitleChar"/>
                  </w:rPr>
                  <w:t xml:space="preserve"> 2021</w:t>
                </w:r>
              </w:p>
            </w:sdtContent>
          </w:sdt>
          <w:p w14:paraId="37491D97" w14:textId="59A5AD21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1210066" wp14:editId="6A18F21D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3C7D21E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B01054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133F29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0EF8D57" w14:textId="764FFF6C" w:rsidR="00D077E9" w:rsidRDefault="00BA6AFB" w:rsidP="00D077E9">
            <w:sdt>
              <w:sdtPr>
                <w:id w:val="-1740469667"/>
                <w:placeholder>
                  <w:docPart w:val="6BF57122EA6F4151815FEFFD01295AAD"/>
                </w:placeholder>
                <w15:appearance w15:val="hidden"/>
              </w:sdtPr>
              <w:sdtEndPr/>
              <w:sdtContent>
                <w:r w:rsidR="00434ED2">
                  <w:t>SCHOOL DISTRICT ANALYSIS</w:t>
                </w:r>
              </w:sdtContent>
            </w:sdt>
          </w:p>
          <w:p w14:paraId="010DF257" w14:textId="1ED35275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0FD7D2B52D36460982DC6BAABB5F5014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434ED2">
                  <w:t>MONICA M HOLMES</w:t>
                </w:r>
              </w:sdtContent>
            </w:sdt>
          </w:p>
          <w:p w14:paraId="0F169BC6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6FD3ED04" w14:textId="675AF1B2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5A0D310E" wp14:editId="471FC851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954AA49" wp14:editId="30158AB6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19170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57739F0" wp14:editId="09F69384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00DB7E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</w:p>
    <w:p w14:paraId="30389E6D" w14:textId="10C9E320" w:rsidR="00D077E9" w:rsidRDefault="00434ED2" w:rsidP="00D077E9">
      <w:pPr>
        <w:pStyle w:val="Heading1"/>
      </w:pPr>
      <w:proofErr w:type="spellStart"/>
      <w:r>
        <w:lastRenderedPageBreak/>
        <w:t>PyCitySchools</w:t>
      </w:r>
      <w:proofErr w:type="spellEnd"/>
      <w:r>
        <w:t xml:space="preserve"> CHALLENGE</w:t>
      </w:r>
    </w:p>
    <w:tbl>
      <w:tblPr>
        <w:tblW w:w="10220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60"/>
      </w:tblGrid>
      <w:tr w:rsidR="00D077E9" w14:paraId="1C5093DB" w14:textId="77777777" w:rsidTr="00434ED2">
        <w:trPr>
          <w:trHeight w:val="3546"/>
        </w:trPr>
        <w:tc>
          <w:tcPr>
            <w:tcW w:w="10220" w:type="dxa"/>
          </w:tcPr>
          <w:sdt>
            <w:sdtPr>
              <w:id w:val="1660650702"/>
              <w:placeholder>
                <w:docPart w:val="DD16C48357B24EFFB2E9C6A8FD09989F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07228BB3" w14:textId="77777777" w:rsidR="00D077E9" w:rsidRDefault="00434ED2" w:rsidP="00DF027C">
                <w:pPr>
                  <w:pStyle w:val="Heading2"/>
                </w:pPr>
                <w:r>
                  <w:t>SCHOOL DISTRICT ANALYSIS</w:t>
                </w:r>
              </w:p>
            </w:sdtContent>
          </w:sdt>
          <w:p w14:paraId="53560C2C" w14:textId="77777777" w:rsidR="00DF027C" w:rsidRDefault="00DF027C" w:rsidP="00DF027C"/>
          <w:p w14:paraId="3D28EC6E" w14:textId="3E018368" w:rsidR="00DF027C" w:rsidRDefault="00AD6F7E" w:rsidP="00DF027C">
            <w:r>
              <w:t>Del</w:t>
            </w:r>
            <w:r w:rsidR="00434ED2">
              <w:t xml:space="preserve">iverable 3 </w:t>
            </w:r>
            <w:proofErr w:type="spellStart"/>
            <w:r w:rsidR="00ED748E">
              <w:t>PyCitySchools</w:t>
            </w:r>
            <w:proofErr w:type="spellEnd"/>
            <w:r w:rsidR="00ED748E">
              <w:t xml:space="preserve"> </w:t>
            </w:r>
            <w:r w:rsidR="00434ED2">
              <w:t>Analysis Report</w:t>
            </w:r>
          </w:p>
          <w:p w14:paraId="06E95469" w14:textId="4057FAD0" w:rsidR="00434ED2" w:rsidRDefault="00434ED2" w:rsidP="00DF027C"/>
          <w:p w14:paraId="0A3DE006" w14:textId="7CAF7451" w:rsidR="00434ED2" w:rsidRDefault="00434ED2" w:rsidP="00DF027C">
            <w:r>
              <w:t>OVERVIEW OF THE SCHOOL DISTRICT ANALYSIS:</w:t>
            </w:r>
          </w:p>
          <w:p w14:paraId="720E556A" w14:textId="2AEFA571" w:rsidR="00434ED2" w:rsidRDefault="00434ED2" w:rsidP="00DF027C"/>
          <w:p w14:paraId="46AAA31D" w14:textId="77777777" w:rsidR="00434ED2" w:rsidRDefault="00434ED2" w:rsidP="00DF027C"/>
          <w:p w14:paraId="5E7133A9" w14:textId="081F1AA5" w:rsidR="00434ED2" w:rsidRDefault="00434ED2" w:rsidP="00AD6F7E">
            <w:pPr>
              <w:numPr>
                <w:ilvl w:val="0"/>
                <w:numId w:val="1"/>
              </w:numPr>
            </w:pPr>
            <w:r w:rsidRPr="00434ED2">
              <w:t>The purpose of this analysis is well defined </w:t>
            </w:r>
            <w:r w:rsidRPr="00434ED2">
              <w:rPr>
                <w:bCs/>
              </w:rPr>
              <w:t xml:space="preserve">(3 </w:t>
            </w:r>
            <w:proofErr w:type="spellStart"/>
            <w:r w:rsidRPr="00434ED2">
              <w:rPr>
                <w:bCs/>
              </w:rPr>
              <w:t>pt</w:t>
            </w:r>
            <w:proofErr w:type="spellEnd"/>
            <w:r w:rsidRPr="00434ED2">
              <w:rPr>
                <w:bCs/>
              </w:rPr>
              <w:t>)</w:t>
            </w:r>
            <w:r w:rsidRPr="00434ED2">
              <w:t>.</w:t>
            </w:r>
          </w:p>
          <w:p w14:paraId="0056BE77" w14:textId="77777777" w:rsidR="00C63489" w:rsidRPr="00F1033E" w:rsidRDefault="00F21C81" w:rsidP="00D42865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F1033E">
              <w:rPr>
                <w:b w:val="0"/>
              </w:rPr>
              <w:t xml:space="preserve">The purpose </w:t>
            </w:r>
            <w:r w:rsidR="001E74BA" w:rsidRPr="00F1033E">
              <w:rPr>
                <w:b w:val="0"/>
              </w:rPr>
              <w:t xml:space="preserve">of this analysis is for me to </w:t>
            </w:r>
            <w:r w:rsidRPr="00F1033E">
              <w:rPr>
                <w:b w:val="0"/>
              </w:rPr>
              <w:t>help Maria, chief data scientist for a city school district, with prepar</w:t>
            </w:r>
            <w:r w:rsidR="001E74BA" w:rsidRPr="00F1033E">
              <w:rPr>
                <w:b w:val="0"/>
              </w:rPr>
              <w:t>ing</w:t>
            </w:r>
            <w:r w:rsidRPr="00F1033E">
              <w:rPr>
                <w:b w:val="0"/>
              </w:rPr>
              <w:t xml:space="preserve"> all standardized test data for analysis, reporting, and presentations</w:t>
            </w:r>
            <w:r w:rsidR="001E74BA" w:rsidRPr="00F1033E">
              <w:rPr>
                <w:b w:val="0"/>
              </w:rPr>
              <w:t xml:space="preserve">. The analysis will provide </w:t>
            </w:r>
            <w:r w:rsidRPr="00F1033E">
              <w:rPr>
                <w:b w:val="0"/>
              </w:rPr>
              <w:t>insight</w:t>
            </w:r>
            <w:r w:rsidR="001E74BA" w:rsidRPr="00F1033E">
              <w:rPr>
                <w:b w:val="0"/>
              </w:rPr>
              <w:t xml:space="preserve"> into</w:t>
            </w:r>
            <w:r w:rsidRPr="00F1033E">
              <w:rPr>
                <w:b w:val="0"/>
              </w:rPr>
              <w:t xml:space="preserve"> performance trends and patterns</w:t>
            </w:r>
            <w:r w:rsidR="001E74BA" w:rsidRPr="00F1033E">
              <w:rPr>
                <w:b w:val="0"/>
              </w:rPr>
              <w:t xml:space="preserve"> which are used </w:t>
            </w:r>
            <w:r w:rsidRPr="00F1033E">
              <w:rPr>
                <w:b w:val="0"/>
              </w:rPr>
              <w:t>to inform discussions and strategic decisions</w:t>
            </w:r>
            <w:r w:rsidR="001D6D27" w:rsidRPr="00F1033E">
              <w:rPr>
                <w:b w:val="0"/>
              </w:rPr>
              <w:t xml:space="preserve"> regarding budgets and priorities</w:t>
            </w:r>
            <w:r w:rsidRPr="00F1033E">
              <w:rPr>
                <w:b w:val="0"/>
              </w:rPr>
              <w:t xml:space="preserve"> at school and district levels</w:t>
            </w:r>
            <w:r w:rsidR="001D6D27" w:rsidRPr="00F1033E">
              <w:rPr>
                <w:b w:val="0"/>
              </w:rPr>
              <w:t>.</w:t>
            </w:r>
            <w:r w:rsidRPr="00F1033E">
              <w:rPr>
                <w:b w:val="0"/>
              </w:rPr>
              <w:t xml:space="preserve"> </w:t>
            </w:r>
            <w:r w:rsidR="001E74BA" w:rsidRPr="00F1033E">
              <w:rPr>
                <w:b w:val="0"/>
              </w:rPr>
              <w:t xml:space="preserve">I will help </w:t>
            </w:r>
            <w:r w:rsidRPr="00F1033E">
              <w:rPr>
                <w:b w:val="0"/>
              </w:rPr>
              <w:t xml:space="preserve">analyze data </w:t>
            </w:r>
            <w:r w:rsidR="001D6D27" w:rsidRPr="00F1033E">
              <w:rPr>
                <w:b w:val="0"/>
              </w:rPr>
              <w:t xml:space="preserve">to showcase trends </w:t>
            </w:r>
            <w:r w:rsidRPr="00F1033E">
              <w:rPr>
                <w:b w:val="0"/>
              </w:rPr>
              <w:t xml:space="preserve">on </w:t>
            </w:r>
            <w:r w:rsidR="001E74BA" w:rsidRPr="00F1033E">
              <w:rPr>
                <w:b w:val="0"/>
              </w:rPr>
              <w:t>students’</w:t>
            </w:r>
            <w:r w:rsidRPr="00F1033E">
              <w:rPr>
                <w:b w:val="0"/>
              </w:rPr>
              <w:t xml:space="preserve"> </w:t>
            </w:r>
            <w:r w:rsidR="001E74BA" w:rsidRPr="00F1033E">
              <w:rPr>
                <w:b w:val="0"/>
              </w:rPr>
              <w:t>performance, student</w:t>
            </w:r>
            <w:r w:rsidRPr="00F1033E">
              <w:rPr>
                <w:b w:val="0"/>
              </w:rPr>
              <w:t xml:space="preserve"> funding</w:t>
            </w:r>
            <w:r w:rsidR="001E74BA" w:rsidRPr="00F1033E">
              <w:rPr>
                <w:b w:val="0"/>
              </w:rPr>
              <w:t xml:space="preserve">, and </w:t>
            </w:r>
            <w:r w:rsidRPr="00F1033E">
              <w:rPr>
                <w:b w:val="0"/>
              </w:rPr>
              <w:t xml:space="preserve">students standardized test scores. </w:t>
            </w:r>
            <w:r w:rsidR="001E74BA" w:rsidRPr="00F1033E">
              <w:rPr>
                <w:b w:val="0"/>
              </w:rPr>
              <w:t>A</w:t>
            </w:r>
            <w:r w:rsidRPr="00F1033E">
              <w:rPr>
                <w:b w:val="0"/>
              </w:rPr>
              <w:t>ccess to every student’s math and reading scores and the schools they attend</w:t>
            </w:r>
            <w:r w:rsidR="001E74BA" w:rsidRPr="00F1033E">
              <w:rPr>
                <w:b w:val="0"/>
              </w:rPr>
              <w:t xml:space="preserve"> will be provided to me.</w:t>
            </w:r>
            <w:r w:rsidR="001D6D27" w:rsidRPr="00F1033E">
              <w:rPr>
                <w:b w:val="0"/>
              </w:rPr>
              <w:t xml:space="preserve"> </w:t>
            </w:r>
          </w:p>
          <w:p w14:paraId="6382097A" w14:textId="23CDD3F8" w:rsidR="00F21C81" w:rsidRPr="00F1033E" w:rsidRDefault="001D6D27" w:rsidP="00D42865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F1033E">
              <w:rPr>
                <w:b w:val="0"/>
              </w:rPr>
              <w:t xml:space="preserve">In addition, </w:t>
            </w:r>
            <w:r w:rsidR="00C63489" w:rsidRPr="00F1033E">
              <w:rPr>
                <w:b w:val="0"/>
              </w:rPr>
              <w:t xml:space="preserve">Maria and I were tasked with making comparisons with the original data results, and data with one school’s data, Thomas High School, being omitted. </w:t>
            </w:r>
          </w:p>
          <w:p w14:paraId="6A9F6273" w14:textId="26F71827" w:rsidR="00F21C81" w:rsidRDefault="00F21C81" w:rsidP="00ED748E">
            <w:pPr>
              <w:ind w:left="1440"/>
            </w:pPr>
          </w:p>
          <w:p w14:paraId="70664584" w14:textId="1E85BF62" w:rsidR="00B7052D" w:rsidRDefault="00B7052D" w:rsidP="00ED748E">
            <w:pPr>
              <w:ind w:left="1440"/>
            </w:pPr>
          </w:p>
          <w:p w14:paraId="0C0BD1C5" w14:textId="3C7B2AC3" w:rsidR="00B7052D" w:rsidRDefault="00B7052D" w:rsidP="00ED748E">
            <w:pPr>
              <w:ind w:left="1440"/>
            </w:pPr>
          </w:p>
          <w:p w14:paraId="5C245D85" w14:textId="7A24999E" w:rsidR="00B7052D" w:rsidRDefault="00B7052D" w:rsidP="00ED748E">
            <w:pPr>
              <w:ind w:left="1440"/>
            </w:pPr>
          </w:p>
          <w:p w14:paraId="69264E96" w14:textId="7DA1CAFF" w:rsidR="00B7052D" w:rsidRDefault="00B7052D" w:rsidP="00ED748E">
            <w:pPr>
              <w:ind w:left="1440"/>
            </w:pPr>
          </w:p>
          <w:p w14:paraId="42F5982A" w14:textId="62DB6317" w:rsidR="00B7052D" w:rsidRDefault="00B7052D" w:rsidP="00ED748E">
            <w:pPr>
              <w:ind w:left="1440"/>
            </w:pPr>
          </w:p>
          <w:p w14:paraId="15754F69" w14:textId="507431C1" w:rsidR="00B7052D" w:rsidRDefault="00B7052D" w:rsidP="00ED748E">
            <w:pPr>
              <w:ind w:left="1440"/>
            </w:pPr>
          </w:p>
          <w:p w14:paraId="14A5A550" w14:textId="31C3ACA1" w:rsidR="00B7052D" w:rsidRDefault="00B7052D" w:rsidP="00ED748E">
            <w:pPr>
              <w:ind w:left="1440"/>
            </w:pPr>
          </w:p>
          <w:p w14:paraId="3AC269AA" w14:textId="4F5C7C0B" w:rsidR="00B7052D" w:rsidRDefault="00B7052D" w:rsidP="00ED748E">
            <w:pPr>
              <w:ind w:left="1440"/>
            </w:pPr>
          </w:p>
          <w:p w14:paraId="2A0F914E" w14:textId="324638F9" w:rsidR="00B7052D" w:rsidRDefault="00B7052D" w:rsidP="00ED748E">
            <w:pPr>
              <w:ind w:left="1440"/>
            </w:pPr>
          </w:p>
          <w:p w14:paraId="4B0487EA" w14:textId="07DF0596" w:rsidR="00B7052D" w:rsidRDefault="00B7052D" w:rsidP="00ED748E">
            <w:pPr>
              <w:ind w:left="1440"/>
            </w:pPr>
          </w:p>
          <w:p w14:paraId="11E5FC59" w14:textId="3F0EA64B" w:rsidR="00B7052D" w:rsidRDefault="00B7052D" w:rsidP="00ED748E">
            <w:pPr>
              <w:ind w:left="1440"/>
            </w:pPr>
          </w:p>
          <w:p w14:paraId="300E5B6C" w14:textId="31D5FF59" w:rsidR="00B7052D" w:rsidRDefault="00B7052D" w:rsidP="00ED748E">
            <w:pPr>
              <w:ind w:left="1440"/>
            </w:pPr>
          </w:p>
          <w:p w14:paraId="79B1CD40" w14:textId="351BFAE0" w:rsidR="00B7052D" w:rsidRDefault="00B7052D" w:rsidP="00ED748E">
            <w:pPr>
              <w:ind w:left="1440"/>
            </w:pPr>
          </w:p>
          <w:p w14:paraId="0D742923" w14:textId="77777777" w:rsidR="00B7052D" w:rsidRPr="00434ED2" w:rsidRDefault="00B7052D" w:rsidP="00ED748E">
            <w:pPr>
              <w:ind w:left="1440"/>
            </w:pPr>
          </w:p>
          <w:p w14:paraId="763E7289" w14:textId="7B987908" w:rsidR="00C63489" w:rsidRPr="002516B6" w:rsidRDefault="00434ED2" w:rsidP="002516B6">
            <w:pPr>
              <w:numPr>
                <w:ilvl w:val="0"/>
                <w:numId w:val="1"/>
              </w:numPr>
            </w:pPr>
            <w:r w:rsidRPr="00434ED2">
              <w:lastRenderedPageBreak/>
              <w:t>Results:</w:t>
            </w:r>
          </w:p>
          <w:p w14:paraId="4CB4A6BC" w14:textId="77777777" w:rsidR="00B67940" w:rsidRPr="00F1033E" w:rsidRDefault="00C63489" w:rsidP="00F1033E">
            <w:pPr>
              <w:pStyle w:val="ListParagraph"/>
              <w:numPr>
                <w:ilvl w:val="0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C63489">
              <w:rPr>
                <w:b w:val="0"/>
              </w:rPr>
              <w:t>How is the district summary affected?</w:t>
            </w:r>
          </w:p>
          <w:p w14:paraId="700ADA88" w14:textId="36BB0391" w:rsidR="00942A1D" w:rsidRPr="00F1033E" w:rsidRDefault="00AE43C9" w:rsidP="00D42865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F1033E">
              <w:rPr>
                <w:b w:val="0"/>
              </w:rPr>
              <w:t xml:space="preserve"> </w:t>
            </w:r>
            <w:r w:rsidR="00C340E9" w:rsidRPr="00F1033E">
              <w:rPr>
                <w:b w:val="0"/>
              </w:rPr>
              <w:t xml:space="preserve">The district summary Data Frame (DF) shows </w:t>
            </w:r>
            <w:r w:rsidRPr="00F1033E">
              <w:rPr>
                <w:b w:val="0"/>
              </w:rPr>
              <w:t xml:space="preserve">for the two outputs, there was </w:t>
            </w:r>
            <w:r w:rsidR="00C340E9">
              <w:rPr>
                <w:b w:val="0"/>
              </w:rPr>
              <w:t xml:space="preserve">a 0.2 decrease in the revised Percentage Passing Math score, a </w:t>
            </w:r>
            <w:r w:rsidR="00B50286">
              <w:rPr>
                <w:b w:val="0"/>
              </w:rPr>
              <w:t xml:space="preserve">0.1 decrease in the revised Percent Passing Reading results, and 0.3 decrease in overall change in Percent Overall Passing </w:t>
            </w:r>
            <w:r w:rsidRPr="00F1033E">
              <w:rPr>
                <w:b w:val="0"/>
              </w:rPr>
              <w:t xml:space="preserve">results.  </w:t>
            </w:r>
            <w:r w:rsidR="00CC299C">
              <w:rPr>
                <w:b w:val="0"/>
              </w:rPr>
              <w:t xml:space="preserve">From a district standpoint, the 3 </w:t>
            </w:r>
            <w:r w:rsidR="00407DD9">
              <w:rPr>
                <w:b w:val="0"/>
              </w:rPr>
              <w:t>tenths</w:t>
            </w:r>
            <w:r w:rsidR="00CC299C">
              <w:rPr>
                <w:b w:val="0"/>
              </w:rPr>
              <w:t xml:space="preserve"> of a percent decrease in % Overall passing grades is not indicative of fraud in Thomas high School</w:t>
            </w:r>
            <w:r w:rsidR="00407DD9">
              <w:rPr>
                <w:b w:val="0"/>
              </w:rPr>
              <w:t xml:space="preserve"> (see District Summary screen prints below)</w:t>
            </w:r>
            <w:r w:rsidR="00CC299C">
              <w:rPr>
                <w:b w:val="0"/>
              </w:rPr>
              <w:t>.</w:t>
            </w:r>
          </w:p>
          <w:p w14:paraId="49D038E1" w14:textId="6E0B9088" w:rsidR="00C1022E" w:rsidRPr="00D42865" w:rsidRDefault="00C340E9" w:rsidP="002516B6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  <w:r w:rsidR="00E347A5" w:rsidRPr="00D42865">
              <w:rPr>
                <w:b w:val="0"/>
                <w:sz w:val="20"/>
                <w:szCs w:val="20"/>
              </w:rPr>
              <w:t xml:space="preserve">istrict summary DF </w:t>
            </w:r>
            <w:r>
              <w:rPr>
                <w:b w:val="0"/>
                <w:sz w:val="20"/>
                <w:szCs w:val="20"/>
              </w:rPr>
              <w:t>- o</w:t>
            </w:r>
            <w:r w:rsidRPr="00D42865">
              <w:rPr>
                <w:b w:val="0"/>
                <w:sz w:val="20"/>
                <w:szCs w:val="20"/>
              </w:rPr>
              <w:t>riginal</w:t>
            </w:r>
            <w:r w:rsidR="00E347A5" w:rsidRPr="00D42865">
              <w:rPr>
                <w:b w:val="0"/>
                <w:sz w:val="20"/>
                <w:szCs w:val="20"/>
              </w:rPr>
              <w:t>:</w:t>
            </w:r>
          </w:p>
          <w:p w14:paraId="22E1475A" w14:textId="03E42F92" w:rsidR="00E347A5" w:rsidRDefault="00C1022E" w:rsidP="00B50286">
            <w:pPr>
              <w:spacing w:before="100" w:beforeAutospacing="1" w:after="120" w:line="360" w:lineRule="atLeast"/>
              <w:rPr>
                <w:rFonts w:ascii="Arial" w:eastAsia="Times New Roman" w:hAnsi="Arial" w:cs="Arial"/>
                <w:b w:val="0"/>
                <w:color w:val="2B2B2B"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F28D0BA" wp14:editId="3BDC4883">
                  <wp:extent cx="6309360" cy="1021715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1ACAF" w14:textId="77777777" w:rsidR="00B50286" w:rsidRPr="00B50286" w:rsidRDefault="00B50286" w:rsidP="00B50286">
            <w:pPr>
              <w:spacing w:before="100" w:beforeAutospacing="1" w:after="120" w:line="360" w:lineRule="atLeast"/>
              <w:rPr>
                <w:rFonts w:ascii="Arial" w:eastAsia="Times New Roman" w:hAnsi="Arial" w:cs="Arial"/>
                <w:b w:val="0"/>
                <w:color w:val="2B2B2B"/>
                <w:sz w:val="30"/>
                <w:szCs w:val="30"/>
              </w:rPr>
            </w:pPr>
          </w:p>
          <w:p w14:paraId="48B72769" w14:textId="6819F5AA" w:rsidR="00E347A5" w:rsidRPr="00D42865" w:rsidRDefault="00C340E9" w:rsidP="00B50286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  <w:r w:rsidR="00E347A5" w:rsidRPr="00D42865">
              <w:rPr>
                <w:b w:val="0"/>
                <w:sz w:val="20"/>
                <w:szCs w:val="20"/>
              </w:rPr>
              <w:t>istrict summary DF</w:t>
            </w:r>
            <w:r>
              <w:rPr>
                <w:b w:val="0"/>
                <w:sz w:val="20"/>
                <w:szCs w:val="20"/>
              </w:rPr>
              <w:t xml:space="preserve"> - </w:t>
            </w:r>
            <w:r w:rsidRPr="00D42865">
              <w:rPr>
                <w:b w:val="0"/>
                <w:sz w:val="20"/>
                <w:szCs w:val="20"/>
              </w:rPr>
              <w:t>revised</w:t>
            </w:r>
            <w:r w:rsidR="00E347A5" w:rsidRPr="00D42865">
              <w:rPr>
                <w:b w:val="0"/>
                <w:sz w:val="20"/>
                <w:szCs w:val="20"/>
              </w:rPr>
              <w:t>:</w:t>
            </w:r>
          </w:p>
          <w:p w14:paraId="508A4B9C" w14:textId="26D58330" w:rsidR="00E347A5" w:rsidRDefault="00C1022E" w:rsidP="00E347A5">
            <w:pPr>
              <w:spacing w:before="100" w:beforeAutospacing="1" w:after="120" w:line="360" w:lineRule="atLeast"/>
              <w:rPr>
                <w:rFonts w:ascii="Arial" w:eastAsia="Times New Roman" w:hAnsi="Arial" w:cs="Arial"/>
                <w:b w:val="0"/>
                <w:color w:val="2B2B2B"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68169709" wp14:editId="45AD22DD">
                  <wp:extent cx="6309360" cy="1083310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BE617" w14:textId="3C5ADB50" w:rsidR="00AE43C9" w:rsidRDefault="00AE43C9" w:rsidP="002516B6">
            <w:pPr>
              <w:pStyle w:val="ListParagraph"/>
              <w:spacing w:before="100" w:beforeAutospacing="1" w:after="120" w:line="360" w:lineRule="atLeast"/>
              <w:rPr>
                <w:b w:val="0"/>
              </w:rPr>
            </w:pPr>
          </w:p>
          <w:p w14:paraId="049C5D5D" w14:textId="77777777" w:rsidR="00B7052D" w:rsidRPr="00C63489" w:rsidRDefault="00B7052D" w:rsidP="002516B6">
            <w:pPr>
              <w:pStyle w:val="ListParagraph"/>
              <w:spacing w:before="100" w:beforeAutospacing="1" w:after="120" w:line="360" w:lineRule="atLeast"/>
              <w:rPr>
                <w:b w:val="0"/>
              </w:rPr>
            </w:pPr>
          </w:p>
          <w:p w14:paraId="6F4B32D3" w14:textId="51C5E2C0" w:rsidR="00C63489" w:rsidRPr="00F1033E" w:rsidRDefault="00C63489" w:rsidP="00F1033E">
            <w:pPr>
              <w:pStyle w:val="ListParagraph"/>
              <w:numPr>
                <w:ilvl w:val="0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C63489">
              <w:rPr>
                <w:b w:val="0"/>
              </w:rPr>
              <w:t>How is the school summary affected?</w:t>
            </w:r>
          </w:p>
          <w:p w14:paraId="339EAEFB" w14:textId="45677A60" w:rsidR="007F6019" w:rsidRDefault="00942A1D" w:rsidP="00BF07A3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F1033E">
              <w:rPr>
                <w:b w:val="0"/>
              </w:rPr>
              <w:t>With respect to the school summary, and how the removal of the Thomas High School data affects the results, the DF’s show</w:t>
            </w:r>
            <w:r w:rsidR="000402BE" w:rsidRPr="00F1033E">
              <w:rPr>
                <w:b w:val="0"/>
              </w:rPr>
              <w:t xml:space="preserve"> no difference</w:t>
            </w:r>
            <w:r w:rsidR="00B67940" w:rsidRPr="00F1033E">
              <w:rPr>
                <w:b w:val="0"/>
              </w:rPr>
              <w:t xml:space="preserve"> in the </w:t>
            </w:r>
            <w:proofErr w:type="spellStart"/>
            <w:r w:rsidR="00B67940" w:rsidRPr="00F1033E">
              <w:rPr>
                <w:b w:val="0"/>
              </w:rPr>
              <w:t>Per_School</w:t>
            </w:r>
            <w:r w:rsidR="00D04310">
              <w:rPr>
                <w:b w:val="0"/>
              </w:rPr>
              <w:t>_</w:t>
            </w:r>
            <w:r w:rsidR="00B67940" w:rsidRPr="00F1033E">
              <w:rPr>
                <w:b w:val="0"/>
              </w:rPr>
              <w:t>Summary_DF</w:t>
            </w:r>
            <w:proofErr w:type="spellEnd"/>
            <w:r w:rsidR="007F6019">
              <w:rPr>
                <w:b w:val="0"/>
              </w:rPr>
              <w:t xml:space="preserve"> reports</w:t>
            </w:r>
            <w:r w:rsidR="000402BE" w:rsidRPr="00F1033E">
              <w:rPr>
                <w:b w:val="0"/>
              </w:rPr>
              <w:t>.</w:t>
            </w:r>
            <w:r w:rsidR="007F6019">
              <w:rPr>
                <w:b w:val="0"/>
              </w:rPr>
              <w:t xml:space="preserve"> </w:t>
            </w:r>
            <w:r w:rsidR="00A147AF">
              <w:rPr>
                <w:b w:val="0"/>
              </w:rPr>
              <w:t>Cabrera</w:t>
            </w:r>
            <w:r w:rsidR="007F6019">
              <w:rPr>
                <w:b w:val="0"/>
              </w:rPr>
              <w:t xml:space="preserve"> High School had the highest </w:t>
            </w:r>
            <w:r w:rsidR="00CC299C">
              <w:rPr>
                <w:b w:val="0"/>
              </w:rPr>
              <w:t xml:space="preserve">% </w:t>
            </w:r>
            <w:r w:rsidR="007F6019">
              <w:rPr>
                <w:b w:val="0"/>
              </w:rPr>
              <w:t>Overall Passing score, with 91.334</w:t>
            </w:r>
            <w:r w:rsidR="00A147AF">
              <w:rPr>
                <w:b w:val="0"/>
              </w:rPr>
              <w:t>769</w:t>
            </w:r>
            <w:r w:rsidR="00CC299C">
              <w:rPr>
                <w:b w:val="0"/>
              </w:rPr>
              <w:t xml:space="preserve"> percentile</w:t>
            </w:r>
            <w:r w:rsidR="00D04310">
              <w:rPr>
                <w:b w:val="0"/>
              </w:rPr>
              <w:t xml:space="preserve"> (see </w:t>
            </w:r>
            <w:proofErr w:type="spellStart"/>
            <w:r w:rsidR="00D04310">
              <w:rPr>
                <w:b w:val="0"/>
              </w:rPr>
              <w:t>Per_School_Summary_DF</w:t>
            </w:r>
            <w:proofErr w:type="spellEnd"/>
            <w:r w:rsidR="00D04310">
              <w:rPr>
                <w:b w:val="0"/>
              </w:rPr>
              <w:t xml:space="preserve"> screen print</w:t>
            </w:r>
            <w:r w:rsidR="00407DD9">
              <w:rPr>
                <w:b w:val="0"/>
              </w:rPr>
              <w:t xml:space="preserve"> below</w:t>
            </w:r>
            <w:r w:rsidR="00D04310">
              <w:rPr>
                <w:b w:val="0"/>
              </w:rPr>
              <w:t>)</w:t>
            </w:r>
            <w:r w:rsidR="00A147AF">
              <w:rPr>
                <w:b w:val="0"/>
              </w:rPr>
              <w:t>.</w:t>
            </w:r>
            <w:r w:rsidR="00B67940" w:rsidRPr="00F1033E">
              <w:rPr>
                <w:b w:val="0"/>
              </w:rPr>
              <w:t xml:space="preserve"> </w:t>
            </w:r>
            <w:r w:rsidR="000402BE" w:rsidRPr="00F1033E">
              <w:rPr>
                <w:b w:val="0"/>
              </w:rPr>
              <w:t xml:space="preserve"> </w:t>
            </w:r>
          </w:p>
          <w:p w14:paraId="2DC327EF" w14:textId="59FDBEDD" w:rsidR="00BF07A3" w:rsidRDefault="00BF07A3" w:rsidP="00BF07A3">
            <w:pPr>
              <w:spacing w:before="100" w:beforeAutospacing="1" w:after="120" w:line="360" w:lineRule="atLeast"/>
              <w:rPr>
                <w:b w:val="0"/>
              </w:rPr>
            </w:pPr>
          </w:p>
          <w:p w14:paraId="7690071D" w14:textId="0E6DD3C8" w:rsidR="00BF07A3" w:rsidRDefault="00BF07A3" w:rsidP="00BF07A3">
            <w:pPr>
              <w:spacing w:before="100" w:beforeAutospacing="1" w:after="120" w:line="360" w:lineRule="atLeast"/>
              <w:rPr>
                <w:b w:val="0"/>
              </w:rPr>
            </w:pPr>
          </w:p>
          <w:p w14:paraId="26625708" w14:textId="25B18A4D" w:rsidR="00BF07A3" w:rsidRDefault="00BF07A3" w:rsidP="00BF07A3">
            <w:pPr>
              <w:spacing w:before="100" w:beforeAutospacing="1" w:after="120" w:line="360" w:lineRule="atLeast"/>
              <w:rPr>
                <w:b w:val="0"/>
              </w:rPr>
            </w:pPr>
          </w:p>
          <w:p w14:paraId="67DFD759" w14:textId="6EE91F65" w:rsidR="00942A1D" w:rsidRPr="00D42865" w:rsidRDefault="00942A1D" w:rsidP="00D14BB8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proofErr w:type="spellStart"/>
            <w:r w:rsidRPr="00D42865">
              <w:rPr>
                <w:b w:val="0"/>
                <w:sz w:val="20"/>
                <w:szCs w:val="20"/>
              </w:rPr>
              <w:t>Per_School_Summary_DF</w:t>
            </w:r>
            <w:proofErr w:type="spellEnd"/>
            <w:r w:rsidRPr="00D42865">
              <w:rPr>
                <w:b w:val="0"/>
                <w:sz w:val="20"/>
                <w:szCs w:val="20"/>
              </w:rPr>
              <w:t xml:space="preserve"> – </w:t>
            </w:r>
            <w:proofErr w:type="gramStart"/>
            <w:r w:rsidRPr="00D42865">
              <w:rPr>
                <w:b w:val="0"/>
                <w:sz w:val="20"/>
                <w:szCs w:val="20"/>
              </w:rPr>
              <w:t>Original :</w:t>
            </w:r>
            <w:proofErr w:type="gramEnd"/>
          </w:p>
          <w:p w14:paraId="485D675A" w14:textId="34A70C79" w:rsidR="00942A1D" w:rsidRPr="00C07CCC" w:rsidRDefault="007F6019" w:rsidP="00C07CCC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07963DA6" wp14:editId="29C7CBEB">
                  <wp:extent cx="6667500" cy="677227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0" cy="677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E7A6A" w14:textId="0EDAEB95" w:rsidR="00A147AF" w:rsidRDefault="00A147AF" w:rsidP="00A147AF">
            <w:pPr>
              <w:pStyle w:val="ListParagraph"/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</w:p>
          <w:p w14:paraId="7F8C7A02" w14:textId="4B31987C" w:rsidR="00A147AF" w:rsidRDefault="00A147AF" w:rsidP="00A147AF">
            <w:pPr>
              <w:pStyle w:val="ListParagraph"/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</w:p>
          <w:p w14:paraId="48B3AD54" w14:textId="77777777" w:rsidR="00A147AF" w:rsidRDefault="00A147AF" w:rsidP="00A147AF">
            <w:pPr>
              <w:pStyle w:val="ListParagraph"/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</w:p>
          <w:p w14:paraId="7ADFF3BA" w14:textId="4E977849" w:rsidR="00AE2713" w:rsidRPr="00D42865" w:rsidRDefault="00942A1D" w:rsidP="00D14BB8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proofErr w:type="spellStart"/>
            <w:r w:rsidRPr="00D42865">
              <w:rPr>
                <w:b w:val="0"/>
                <w:sz w:val="20"/>
                <w:szCs w:val="20"/>
              </w:rPr>
              <w:t>Per_School_Summary_DF</w:t>
            </w:r>
            <w:proofErr w:type="spellEnd"/>
            <w:r w:rsidR="00955345" w:rsidRPr="00D42865">
              <w:rPr>
                <w:b w:val="0"/>
                <w:sz w:val="20"/>
                <w:szCs w:val="20"/>
              </w:rPr>
              <w:t xml:space="preserve"> – revised:</w:t>
            </w:r>
          </w:p>
          <w:p w14:paraId="7C240DF9" w14:textId="3B8FD178" w:rsidR="00955345" w:rsidRPr="00C07CCC" w:rsidRDefault="00955345" w:rsidP="00C07CCC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 w:rsidRPr="00F1033E">
              <w:rPr>
                <w:noProof/>
              </w:rPr>
              <w:drawing>
                <wp:inline distT="0" distB="0" distL="0" distR="0" wp14:anchorId="1763BFD0" wp14:editId="68C25285">
                  <wp:extent cx="6309360" cy="609854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609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1A7AF" w14:textId="300D5904" w:rsidR="00942A1D" w:rsidRDefault="00942A1D" w:rsidP="00C07CCC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</w:p>
          <w:p w14:paraId="0B1CBEB4" w14:textId="68CCC778" w:rsidR="00A147AF" w:rsidRDefault="00A147AF" w:rsidP="00C07CCC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</w:p>
          <w:p w14:paraId="130D3CC2" w14:textId="7DE0A31C" w:rsidR="00A147AF" w:rsidRDefault="00A147AF" w:rsidP="00C07CCC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</w:p>
          <w:p w14:paraId="2DDE51B3" w14:textId="77777777" w:rsidR="00A147AF" w:rsidRPr="00C07CCC" w:rsidRDefault="00A147AF" w:rsidP="00C07CCC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</w:p>
          <w:p w14:paraId="338D1605" w14:textId="77777777" w:rsidR="00C340E9" w:rsidRDefault="00C63489" w:rsidP="00C340E9">
            <w:pPr>
              <w:pStyle w:val="ListParagraph"/>
              <w:numPr>
                <w:ilvl w:val="0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C63489">
              <w:rPr>
                <w:b w:val="0"/>
              </w:rPr>
              <w:lastRenderedPageBreak/>
              <w:t>How does replacing the ninth graders’ math and reading scores affect Thomas High School’s performance relative to the other schools?</w:t>
            </w:r>
          </w:p>
          <w:p w14:paraId="4AFB627A" w14:textId="67D2D953" w:rsidR="00D45ED2" w:rsidRPr="00C340E9" w:rsidRDefault="00E93B3F" w:rsidP="00C340E9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C340E9">
              <w:rPr>
                <w:b w:val="0"/>
              </w:rPr>
              <w:t xml:space="preserve">There was a </w:t>
            </w:r>
            <w:r w:rsidR="00714C4E" w:rsidRPr="00C340E9">
              <w:rPr>
                <w:b w:val="0"/>
              </w:rPr>
              <w:t>decrease</w:t>
            </w:r>
            <w:r w:rsidRPr="00C340E9">
              <w:rPr>
                <w:b w:val="0"/>
              </w:rPr>
              <w:t xml:space="preserve"> of 0.317688 </w:t>
            </w:r>
            <w:r w:rsidR="00D14BB8">
              <w:rPr>
                <w:b w:val="0"/>
              </w:rPr>
              <w:t xml:space="preserve">percent </w:t>
            </w:r>
            <w:r w:rsidRPr="00C340E9">
              <w:rPr>
                <w:b w:val="0"/>
              </w:rPr>
              <w:t xml:space="preserve">in Thomas High Schools </w:t>
            </w:r>
            <w:r w:rsidR="00714C4E" w:rsidRPr="00C340E9">
              <w:rPr>
                <w:b w:val="0"/>
              </w:rPr>
              <w:t>the top five highest performing schools report</w:t>
            </w:r>
            <w:r w:rsidRPr="00C340E9">
              <w:rPr>
                <w:b w:val="0"/>
              </w:rPr>
              <w:t xml:space="preserve"> after r</w:t>
            </w:r>
            <w:r w:rsidR="00B67940" w:rsidRPr="00C340E9">
              <w:rPr>
                <w:b w:val="0"/>
              </w:rPr>
              <w:t xml:space="preserve">eplacing </w:t>
            </w:r>
            <w:r w:rsidR="005223B3" w:rsidRPr="00C340E9">
              <w:rPr>
                <w:b w:val="0"/>
              </w:rPr>
              <w:t xml:space="preserve">the </w:t>
            </w:r>
            <w:r w:rsidR="00B67940" w:rsidRPr="00C340E9">
              <w:rPr>
                <w:b w:val="0"/>
              </w:rPr>
              <w:t>ninth graders’ math and reading scores</w:t>
            </w:r>
            <w:r w:rsidRPr="00C340E9">
              <w:rPr>
                <w:b w:val="0"/>
              </w:rPr>
              <w:t>.</w:t>
            </w:r>
            <w:r w:rsidR="00B67940" w:rsidRPr="00C340E9">
              <w:rPr>
                <w:b w:val="0"/>
              </w:rPr>
              <w:t xml:space="preserve"> </w:t>
            </w:r>
            <w:r w:rsidRPr="00C340E9">
              <w:rPr>
                <w:b w:val="0"/>
              </w:rPr>
              <w:t>There was no change relative to other schools</w:t>
            </w:r>
            <w:r w:rsidR="00BF07A3">
              <w:rPr>
                <w:b w:val="0"/>
              </w:rPr>
              <w:t xml:space="preserve"> (see screen</w:t>
            </w:r>
            <w:r w:rsidR="00407DD9">
              <w:rPr>
                <w:b w:val="0"/>
              </w:rPr>
              <w:t xml:space="preserve"> </w:t>
            </w:r>
            <w:r w:rsidR="00BF07A3">
              <w:rPr>
                <w:b w:val="0"/>
              </w:rPr>
              <w:t>prints below</w:t>
            </w:r>
            <w:r w:rsidR="00407DD9">
              <w:rPr>
                <w:b w:val="0"/>
              </w:rPr>
              <w:t>)</w:t>
            </w:r>
            <w:r w:rsidRPr="00C340E9">
              <w:rPr>
                <w:b w:val="0"/>
              </w:rPr>
              <w:t xml:space="preserve">. </w:t>
            </w:r>
          </w:p>
          <w:p w14:paraId="78A691E9" w14:textId="77777777" w:rsidR="00C07CCC" w:rsidRPr="00F1033E" w:rsidRDefault="00C07CCC" w:rsidP="00C07CCC">
            <w:pPr>
              <w:pStyle w:val="ListParagraph"/>
              <w:spacing w:before="100" w:beforeAutospacing="1" w:after="120" w:line="360" w:lineRule="atLeast"/>
              <w:ind w:left="1440"/>
              <w:rPr>
                <w:b w:val="0"/>
              </w:rPr>
            </w:pPr>
          </w:p>
          <w:p w14:paraId="0B9265DE" w14:textId="6FA79F45" w:rsidR="00D45ED2" w:rsidRPr="00C07CCC" w:rsidRDefault="00D45ED2" w:rsidP="00D14BB8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 w:rsidRPr="00C07CCC">
              <w:rPr>
                <w:b w:val="0"/>
                <w:sz w:val="20"/>
                <w:szCs w:val="20"/>
              </w:rPr>
              <w:t>Top 5 highest-performing schools</w:t>
            </w:r>
            <w:r w:rsidR="002516B6">
              <w:rPr>
                <w:b w:val="0"/>
                <w:sz w:val="20"/>
                <w:szCs w:val="20"/>
              </w:rPr>
              <w:t xml:space="preserve"> -</w:t>
            </w:r>
            <w:r w:rsidR="002516B6" w:rsidRPr="00C07CCC">
              <w:rPr>
                <w:b w:val="0"/>
                <w:sz w:val="20"/>
                <w:szCs w:val="20"/>
              </w:rPr>
              <w:t xml:space="preserve"> </w:t>
            </w:r>
            <w:r w:rsidR="002516B6">
              <w:rPr>
                <w:b w:val="0"/>
                <w:sz w:val="20"/>
                <w:szCs w:val="20"/>
              </w:rPr>
              <w:t>o</w:t>
            </w:r>
            <w:r w:rsidR="002516B6" w:rsidRPr="00C07CCC">
              <w:rPr>
                <w:b w:val="0"/>
                <w:sz w:val="20"/>
                <w:szCs w:val="20"/>
              </w:rPr>
              <w:t>riginal</w:t>
            </w:r>
            <w:r w:rsidRPr="00C07CCC">
              <w:rPr>
                <w:b w:val="0"/>
                <w:sz w:val="20"/>
                <w:szCs w:val="20"/>
              </w:rPr>
              <w:t>:</w:t>
            </w:r>
          </w:p>
          <w:p w14:paraId="549B26AA" w14:textId="7BFC06DA" w:rsidR="00D45ED2" w:rsidRPr="00D42865" w:rsidRDefault="00D45ED2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 w:rsidRPr="00F1033E">
              <w:rPr>
                <w:noProof/>
              </w:rPr>
              <w:drawing>
                <wp:inline distT="0" distB="0" distL="0" distR="0" wp14:anchorId="34DF0232" wp14:editId="6A63F7DA">
                  <wp:extent cx="6309360" cy="233807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233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83D5C" w14:textId="77777777" w:rsidR="007F6019" w:rsidRDefault="007F6019" w:rsidP="00A147AF">
            <w:pPr>
              <w:pStyle w:val="ListParagraph"/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</w:p>
          <w:p w14:paraId="0E9FCCBD" w14:textId="78A4CFE3" w:rsidR="00D45ED2" w:rsidRPr="00C07CCC" w:rsidRDefault="00D45ED2" w:rsidP="00D14BB8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 w:rsidRPr="00C07CCC">
              <w:rPr>
                <w:b w:val="0"/>
                <w:sz w:val="20"/>
                <w:szCs w:val="20"/>
              </w:rPr>
              <w:t>Top 5 highest-performing schools</w:t>
            </w:r>
            <w:r w:rsidR="002516B6">
              <w:rPr>
                <w:b w:val="0"/>
                <w:sz w:val="20"/>
                <w:szCs w:val="20"/>
              </w:rPr>
              <w:t xml:space="preserve"> - r</w:t>
            </w:r>
            <w:r w:rsidR="002516B6" w:rsidRPr="00C07CCC">
              <w:rPr>
                <w:b w:val="0"/>
                <w:sz w:val="20"/>
                <w:szCs w:val="20"/>
              </w:rPr>
              <w:t>evised</w:t>
            </w:r>
            <w:r w:rsidRPr="00C07CCC">
              <w:rPr>
                <w:b w:val="0"/>
                <w:sz w:val="20"/>
                <w:szCs w:val="20"/>
              </w:rPr>
              <w:t>:</w:t>
            </w:r>
          </w:p>
          <w:p w14:paraId="65120CCA" w14:textId="64341C5F" w:rsidR="00CB7848" w:rsidRPr="007F6019" w:rsidRDefault="00D45ED2" w:rsidP="007F6019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 w:rsidRPr="00F1033E">
              <w:rPr>
                <w:noProof/>
              </w:rPr>
              <w:drawing>
                <wp:inline distT="0" distB="0" distL="0" distR="0" wp14:anchorId="3BEA4530" wp14:editId="256D21E6">
                  <wp:extent cx="6309360" cy="19634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B89CF" w14:textId="52735916" w:rsidR="005223B3" w:rsidRPr="00F1033E" w:rsidRDefault="005223B3" w:rsidP="00D42865">
            <w:pPr>
              <w:pStyle w:val="ListParagraph"/>
              <w:spacing w:before="100" w:beforeAutospacing="1" w:after="120" w:line="360" w:lineRule="atLeast"/>
              <w:rPr>
                <w:b w:val="0"/>
              </w:rPr>
            </w:pPr>
          </w:p>
          <w:p w14:paraId="5A4951DE" w14:textId="44F1027D" w:rsidR="00B67940" w:rsidRDefault="00B67940" w:rsidP="00D42865">
            <w:pPr>
              <w:pStyle w:val="ListParagraph"/>
              <w:spacing w:before="100" w:beforeAutospacing="1" w:after="120" w:line="360" w:lineRule="atLeast"/>
              <w:rPr>
                <w:b w:val="0"/>
              </w:rPr>
            </w:pPr>
          </w:p>
          <w:p w14:paraId="6418CE9B" w14:textId="77777777" w:rsidR="00A147AF" w:rsidRPr="00BF07A3" w:rsidRDefault="00A147AF" w:rsidP="00BF07A3">
            <w:pPr>
              <w:spacing w:before="100" w:beforeAutospacing="1" w:after="120" w:line="360" w:lineRule="atLeast"/>
              <w:rPr>
                <w:b w:val="0"/>
              </w:rPr>
            </w:pPr>
          </w:p>
          <w:p w14:paraId="491121D4" w14:textId="545C6D67" w:rsidR="00C63489" w:rsidRPr="00C63489" w:rsidRDefault="00C63489" w:rsidP="00F1033E">
            <w:pPr>
              <w:pStyle w:val="ListParagraph"/>
              <w:numPr>
                <w:ilvl w:val="0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C63489">
              <w:rPr>
                <w:b w:val="0"/>
              </w:rPr>
              <w:lastRenderedPageBreak/>
              <w:t>How does replacing the ninth-grade scores affect the following</w:t>
            </w:r>
            <w:r w:rsidR="00C340E9">
              <w:rPr>
                <w:b w:val="0"/>
              </w:rPr>
              <w:t>?</w:t>
            </w:r>
          </w:p>
          <w:p w14:paraId="314B8B99" w14:textId="4588351F" w:rsidR="00C63489" w:rsidRDefault="00C63489" w:rsidP="00A147AF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C63489">
              <w:rPr>
                <w:b w:val="0"/>
              </w:rPr>
              <w:t>Math and reading scores by grade</w:t>
            </w:r>
            <w:r w:rsidR="00A147AF">
              <w:rPr>
                <w:b w:val="0"/>
              </w:rPr>
              <w:t>:</w:t>
            </w:r>
          </w:p>
          <w:p w14:paraId="409E5F40" w14:textId="7C7C823A" w:rsidR="00D14BB8" w:rsidRDefault="00A147AF" w:rsidP="00A147AF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 xml:space="preserve">Replacing the ninth-grade scores </w:t>
            </w:r>
            <w:r w:rsidR="00D14BB8">
              <w:rPr>
                <w:b w:val="0"/>
              </w:rPr>
              <w:t xml:space="preserve">only affected the </w:t>
            </w:r>
            <w:r>
              <w:rPr>
                <w:b w:val="0"/>
              </w:rPr>
              <w:t>math score</w:t>
            </w:r>
            <w:r w:rsidR="00F318F1">
              <w:rPr>
                <w:b w:val="0"/>
              </w:rPr>
              <w:t>s by grade</w:t>
            </w:r>
            <w:r w:rsidR="001C3099">
              <w:rPr>
                <w:b w:val="0"/>
              </w:rPr>
              <w:t xml:space="preserve"> </w:t>
            </w:r>
            <w:r w:rsidR="00D14BB8">
              <w:rPr>
                <w:b w:val="0"/>
              </w:rPr>
              <w:t>for Thomas High School by reducing the percentage score accordingly.  No other school or grade was affected (see Math</w:t>
            </w:r>
            <w:r w:rsidR="00407DD9">
              <w:rPr>
                <w:b w:val="0"/>
              </w:rPr>
              <w:t xml:space="preserve"> S</w:t>
            </w:r>
            <w:r w:rsidR="00D14BB8">
              <w:rPr>
                <w:b w:val="0"/>
              </w:rPr>
              <w:t>cores</w:t>
            </w:r>
            <w:r w:rsidR="00407DD9">
              <w:rPr>
                <w:b w:val="0"/>
              </w:rPr>
              <w:t xml:space="preserve"> </w:t>
            </w:r>
            <w:r w:rsidR="00D14BB8">
              <w:rPr>
                <w:b w:val="0"/>
              </w:rPr>
              <w:t>by</w:t>
            </w:r>
            <w:r w:rsidR="00407DD9">
              <w:rPr>
                <w:b w:val="0"/>
              </w:rPr>
              <w:t xml:space="preserve"> G</w:t>
            </w:r>
            <w:r w:rsidR="00D14BB8">
              <w:rPr>
                <w:b w:val="0"/>
              </w:rPr>
              <w:t xml:space="preserve">rade </w:t>
            </w:r>
            <w:r w:rsidR="00BF07A3">
              <w:rPr>
                <w:b w:val="0"/>
              </w:rPr>
              <w:t>screen prints</w:t>
            </w:r>
            <w:r w:rsidR="00D14BB8">
              <w:rPr>
                <w:b w:val="0"/>
              </w:rPr>
              <w:t xml:space="preserve"> below</w:t>
            </w:r>
            <w:r w:rsidR="00BF07A3">
              <w:rPr>
                <w:b w:val="0"/>
              </w:rPr>
              <w:t>)</w:t>
            </w:r>
            <w:r w:rsidR="00D14BB8">
              <w:rPr>
                <w:b w:val="0"/>
              </w:rPr>
              <w:t xml:space="preserve">. </w:t>
            </w:r>
          </w:p>
          <w:p w14:paraId="723C29DE" w14:textId="220E9508" w:rsidR="00DA133B" w:rsidRPr="00C07CCC" w:rsidRDefault="00DA133B" w:rsidP="00A147AF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 w:rsidRPr="00C07CCC">
              <w:rPr>
                <w:b w:val="0"/>
                <w:sz w:val="20"/>
                <w:szCs w:val="20"/>
              </w:rPr>
              <w:t>Math scores by grade</w:t>
            </w:r>
            <w:r w:rsidR="002516B6">
              <w:rPr>
                <w:b w:val="0"/>
                <w:sz w:val="20"/>
                <w:szCs w:val="20"/>
              </w:rPr>
              <w:t xml:space="preserve"> - o</w:t>
            </w:r>
            <w:r w:rsidR="002516B6" w:rsidRPr="00C07CCC">
              <w:rPr>
                <w:b w:val="0"/>
                <w:sz w:val="20"/>
                <w:szCs w:val="20"/>
              </w:rPr>
              <w:t>riginal</w:t>
            </w:r>
            <w:r w:rsidRPr="00C07CCC">
              <w:rPr>
                <w:b w:val="0"/>
                <w:sz w:val="20"/>
                <w:szCs w:val="20"/>
              </w:rPr>
              <w:t>:</w:t>
            </w:r>
          </w:p>
          <w:p w14:paraId="48529F56" w14:textId="118854EC" w:rsidR="0040460A" w:rsidRDefault="00DA133B" w:rsidP="00B7371A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 w:rsidRPr="00F1033E">
              <w:rPr>
                <w:noProof/>
              </w:rPr>
              <w:drawing>
                <wp:inline distT="0" distB="0" distL="0" distR="0" wp14:anchorId="606C33CC" wp14:editId="478F7CF5">
                  <wp:extent cx="2509389" cy="2976398"/>
                  <wp:effectExtent l="19050" t="19050" r="24765" b="146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469" cy="3047659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ln>
                            <a:solidFill>
                              <a:srgbClr val="FFFF00">
                                <a:alpha val="20000"/>
                              </a:srgb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41224" w14:textId="77777777" w:rsidR="00B7371A" w:rsidRPr="00C07CCC" w:rsidRDefault="00B7371A" w:rsidP="00D14BB8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M</w:t>
            </w:r>
            <w:r w:rsidRPr="00C07CCC">
              <w:rPr>
                <w:b w:val="0"/>
                <w:sz w:val="20"/>
                <w:szCs w:val="20"/>
              </w:rPr>
              <w:t>ath scores by grade</w:t>
            </w:r>
            <w:r>
              <w:rPr>
                <w:b w:val="0"/>
                <w:sz w:val="20"/>
                <w:szCs w:val="20"/>
              </w:rPr>
              <w:t xml:space="preserve"> - r</w:t>
            </w:r>
            <w:r w:rsidRPr="00C07CCC">
              <w:rPr>
                <w:b w:val="0"/>
                <w:sz w:val="20"/>
                <w:szCs w:val="20"/>
              </w:rPr>
              <w:t>evised:</w:t>
            </w:r>
          </w:p>
          <w:p w14:paraId="08DEE4DF" w14:textId="69CDCDD9" w:rsidR="001C3099" w:rsidRDefault="00B7371A" w:rsidP="00A147AF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 w:rsidRPr="00F1033E">
              <w:rPr>
                <w:noProof/>
              </w:rPr>
              <w:drawing>
                <wp:inline distT="0" distB="0" distL="0" distR="0" wp14:anchorId="67058457" wp14:editId="01BDAD32">
                  <wp:extent cx="2207577" cy="2711669"/>
                  <wp:effectExtent l="0" t="0" r="254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446" cy="279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5DB5D" w14:textId="2524B366" w:rsidR="00B7371A" w:rsidRPr="00C438CF" w:rsidRDefault="00BF07A3" w:rsidP="00B7371A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lastRenderedPageBreak/>
              <w:t>S</w:t>
            </w:r>
            <w:r w:rsidR="00C438CF">
              <w:rPr>
                <w:b w:val="0"/>
              </w:rPr>
              <w:t>imilarly, r</w:t>
            </w:r>
            <w:r w:rsidR="00C438CF">
              <w:rPr>
                <w:b w:val="0"/>
              </w:rPr>
              <w:t xml:space="preserve">eplacing the ninth-grade scores </w:t>
            </w:r>
            <w:r w:rsidR="00D14BB8">
              <w:rPr>
                <w:b w:val="0"/>
              </w:rPr>
              <w:t xml:space="preserve">did not </w:t>
            </w:r>
            <w:r w:rsidR="00C438CF">
              <w:rPr>
                <w:b w:val="0"/>
              </w:rPr>
              <w:t>affect</w:t>
            </w:r>
            <w:r w:rsidR="00D14BB8">
              <w:rPr>
                <w:b w:val="0"/>
              </w:rPr>
              <w:t xml:space="preserve"> </w:t>
            </w:r>
            <w:r w:rsidR="00C438CF">
              <w:rPr>
                <w:b w:val="0"/>
              </w:rPr>
              <w:t xml:space="preserve">schools the </w:t>
            </w:r>
            <w:r w:rsidR="00C438CF">
              <w:rPr>
                <w:b w:val="0"/>
              </w:rPr>
              <w:t>reading</w:t>
            </w:r>
            <w:r w:rsidR="00C438CF">
              <w:rPr>
                <w:b w:val="0"/>
              </w:rPr>
              <w:t xml:space="preserve"> scores by grade</w:t>
            </w:r>
            <w:r w:rsidR="00D14BB8">
              <w:rPr>
                <w:b w:val="0"/>
              </w:rPr>
              <w:t>, except for Thomas High School’s, 9</w:t>
            </w:r>
            <w:r w:rsidR="00D14BB8" w:rsidRPr="00D14BB8">
              <w:rPr>
                <w:b w:val="0"/>
                <w:vertAlign w:val="superscript"/>
              </w:rPr>
              <w:t>th</w:t>
            </w:r>
            <w:r w:rsidR="00D14BB8">
              <w:rPr>
                <w:b w:val="0"/>
              </w:rPr>
              <w:t xml:space="preserve"> grade score</w:t>
            </w:r>
            <w:r w:rsidR="00407DD9">
              <w:rPr>
                <w:b w:val="0"/>
              </w:rPr>
              <w:t xml:space="preserve"> (see Reading Scores by Grade screen prints below)</w:t>
            </w:r>
            <w:r w:rsidR="00D14BB8">
              <w:rPr>
                <w:b w:val="0"/>
              </w:rPr>
              <w:t xml:space="preserve">. </w:t>
            </w:r>
            <w:r w:rsidR="00C438CF">
              <w:rPr>
                <w:b w:val="0"/>
              </w:rPr>
              <w:t xml:space="preserve"> </w:t>
            </w:r>
          </w:p>
          <w:p w14:paraId="64EB6B84" w14:textId="0F50C83B" w:rsidR="0040460A" w:rsidRPr="00C07CCC" w:rsidRDefault="0040460A" w:rsidP="0040460A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Reading</w:t>
            </w:r>
            <w:r w:rsidRPr="00C07CCC">
              <w:rPr>
                <w:b w:val="0"/>
                <w:sz w:val="20"/>
                <w:szCs w:val="20"/>
              </w:rPr>
              <w:t xml:space="preserve"> scores by grade</w:t>
            </w:r>
            <w:r>
              <w:rPr>
                <w:b w:val="0"/>
                <w:sz w:val="20"/>
                <w:szCs w:val="20"/>
              </w:rPr>
              <w:t xml:space="preserve"> - o</w:t>
            </w:r>
            <w:r w:rsidRPr="00C07CCC">
              <w:rPr>
                <w:b w:val="0"/>
                <w:sz w:val="20"/>
                <w:szCs w:val="20"/>
              </w:rPr>
              <w:t>riginal:</w:t>
            </w:r>
          </w:p>
          <w:p w14:paraId="7BCCD747" w14:textId="336FD0A1" w:rsidR="0040460A" w:rsidRDefault="00DA133B" w:rsidP="00C438CF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 w:rsidRPr="00F1033E">
              <w:rPr>
                <w:noProof/>
              </w:rPr>
              <w:drawing>
                <wp:inline distT="0" distB="0" distL="0" distR="0" wp14:anchorId="4698EB70" wp14:editId="54876F69">
                  <wp:extent cx="2553686" cy="3137338"/>
                  <wp:effectExtent l="0" t="0" r="0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372" cy="3278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72EF4" w14:textId="55FB558F" w:rsidR="0040460A" w:rsidRPr="00C07CCC" w:rsidRDefault="0040460A" w:rsidP="00BF07A3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R</w:t>
            </w:r>
            <w:r w:rsidRPr="00C07CCC">
              <w:rPr>
                <w:b w:val="0"/>
                <w:sz w:val="20"/>
                <w:szCs w:val="20"/>
              </w:rPr>
              <w:t>eading scores by grade</w:t>
            </w:r>
            <w:r>
              <w:rPr>
                <w:b w:val="0"/>
                <w:sz w:val="20"/>
                <w:szCs w:val="20"/>
              </w:rPr>
              <w:t xml:space="preserve"> - r</w:t>
            </w:r>
            <w:r w:rsidRPr="00C07CCC">
              <w:rPr>
                <w:b w:val="0"/>
                <w:sz w:val="20"/>
                <w:szCs w:val="20"/>
              </w:rPr>
              <w:t>evised:</w:t>
            </w:r>
          </w:p>
          <w:p w14:paraId="1B8A61E5" w14:textId="515D4746" w:rsidR="004F26D0" w:rsidRPr="00BF07A3" w:rsidRDefault="00BF07A3" w:rsidP="00BF07A3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69D442CC" wp14:editId="2E15E7A5">
                  <wp:extent cx="2471366" cy="3436882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947" cy="345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72E4B" w14:textId="48B732AA" w:rsidR="00C63489" w:rsidRDefault="00C63489" w:rsidP="00F1033E">
            <w:pPr>
              <w:pStyle w:val="ListParagraph"/>
              <w:numPr>
                <w:ilvl w:val="0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C63489">
              <w:rPr>
                <w:b w:val="0"/>
              </w:rPr>
              <w:lastRenderedPageBreak/>
              <w:t>Scores by school spending</w:t>
            </w:r>
            <w:r w:rsidR="00C07CCC">
              <w:rPr>
                <w:b w:val="0"/>
              </w:rPr>
              <w:t>:</w:t>
            </w:r>
          </w:p>
          <w:p w14:paraId="371F6D1D" w14:textId="5A9B9BEE" w:rsidR="00F318F1" w:rsidRDefault="00F318F1" w:rsidP="00F318F1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 xml:space="preserve">Replacing the ninth-grade scores affected the $630 -$644 spending range (per student) scores and percentages as </w:t>
            </w:r>
            <w:r w:rsidR="004F26D0">
              <w:rPr>
                <w:b w:val="0"/>
              </w:rPr>
              <w:t>follows</w:t>
            </w:r>
            <w:r w:rsidR="00407DD9">
              <w:rPr>
                <w:b w:val="0"/>
              </w:rPr>
              <w:t xml:space="preserve"> (screen prints to follow)</w:t>
            </w:r>
            <w:r>
              <w:rPr>
                <w:b w:val="0"/>
              </w:rPr>
              <w:t>:</w:t>
            </w:r>
          </w:p>
          <w:p w14:paraId="7CAF0871" w14:textId="5078A462" w:rsidR="004F26D0" w:rsidRDefault="004F26D0" w:rsidP="00F318F1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 xml:space="preserve">The </w:t>
            </w:r>
            <w:r w:rsidR="00F318F1">
              <w:rPr>
                <w:b w:val="0"/>
              </w:rPr>
              <w:t>Average Math Score</w:t>
            </w:r>
            <w:r>
              <w:rPr>
                <w:b w:val="0"/>
              </w:rPr>
              <w:t xml:space="preserve"> decreased by 0.016853</w:t>
            </w:r>
            <w:r w:rsidR="00873367">
              <w:rPr>
                <w:b w:val="0"/>
              </w:rPr>
              <w:t xml:space="preserve"> percent</w:t>
            </w:r>
            <w:r>
              <w:rPr>
                <w:b w:val="0"/>
              </w:rPr>
              <w:t>.</w:t>
            </w:r>
          </w:p>
          <w:p w14:paraId="3952CA16" w14:textId="6A70A1AB" w:rsidR="004F26D0" w:rsidRDefault="004F26D0" w:rsidP="00F318F1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 Average Reading Score increased by 0.011788</w:t>
            </w:r>
            <w:r w:rsidR="00873367">
              <w:rPr>
                <w:b w:val="0"/>
              </w:rPr>
              <w:t xml:space="preserve"> percent</w:t>
            </w:r>
            <w:r>
              <w:rPr>
                <w:b w:val="0"/>
              </w:rPr>
              <w:t>.</w:t>
            </w:r>
          </w:p>
          <w:p w14:paraId="75296F7B" w14:textId="3C44D805" w:rsidR="004F26D0" w:rsidRDefault="004F26D0" w:rsidP="00F318F1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 %Passing Math decreased by 0.02162</w:t>
            </w:r>
            <w:r w:rsidR="00873367">
              <w:rPr>
                <w:b w:val="0"/>
              </w:rPr>
              <w:t xml:space="preserve"> percent</w:t>
            </w:r>
            <w:r>
              <w:rPr>
                <w:b w:val="0"/>
              </w:rPr>
              <w:t>.</w:t>
            </w:r>
          </w:p>
          <w:p w14:paraId="0CB08C97" w14:textId="213300CC" w:rsidR="004F26D0" w:rsidRDefault="004F26D0" w:rsidP="00F318F1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 %Passing Reading decreased by 0.072532</w:t>
            </w:r>
            <w:r w:rsidR="00873367">
              <w:rPr>
                <w:b w:val="0"/>
              </w:rPr>
              <w:t xml:space="preserve"> percent</w:t>
            </w:r>
            <w:r w:rsidR="001353C4">
              <w:rPr>
                <w:b w:val="0"/>
              </w:rPr>
              <w:t>.</w:t>
            </w:r>
          </w:p>
          <w:p w14:paraId="2B8AF779" w14:textId="33E56B7E" w:rsidR="004F26D0" w:rsidRDefault="004F26D0" w:rsidP="001353C4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 %Overall Passing decreased by 0.07942</w:t>
            </w:r>
            <w:r w:rsidR="001353C4">
              <w:rPr>
                <w:b w:val="0"/>
              </w:rPr>
              <w:t>3</w:t>
            </w:r>
            <w:r w:rsidR="00873367">
              <w:rPr>
                <w:b w:val="0"/>
              </w:rPr>
              <w:t xml:space="preserve"> percent</w:t>
            </w:r>
            <w:r w:rsidR="001353C4">
              <w:rPr>
                <w:b w:val="0"/>
              </w:rPr>
              <w:t>.</w:t>
            </w:r>
          </w:p>
          <w:p w14:paraId="2CC48A6F" w14:textId="77777777" w:rsidR="004F26D0" w:rsidRPr="001353C4" w:rsidRDefault="004F26D0" w:rsidP="001353C4">
            <w:pPr>
              <w:spacing w:before="100" w:beforeAutospacing="1" w:after="120" w:line="360" w:lineRule="atLeast"/>
              <w:ind w:left="1800"/>
              <w:rPr>
                <w:b w:val="0"/>
              </w:rPr>
            </w:pPr>
          </w:p>
          <w:p w14:paraId="2E17E1C5" w14:textId="63C5347D" w:rsidR="00860F6C" w:rsidRPr="00C07CCC" w:rsidRDefault="002516B6" w:rsidP="001353C4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Sp</w:t>
            </w:r>
            <w:r w:rsidR="00860F6C" w:rsidRPr="00C07CCC">
              <w:rPr>
                <w:b w:val="0"/>
                <w:sz w:val="20"/>
                <w:szCs w:val="20"/>
              </w:rPr>
              <w:t>ending</w:t>
            </w:r>
            <w:r w:rsidR="00A2567A">
              <w:rPr>
                <w:b w:val="0"/>
                <w:sz w:val="20"/>
                <w:szCs w:val="20"/>
              </w:rPr>
              <w:t xml:space="preserve"> </w:t>
            </w:r>
            <w:r w:rsidR="00860F6C" w:rsidRPr="00C07CCC">
              <w:rPr>
                <w:b w:val="0"/>
                <w:sz w:val="20"/>
                <w:szCs w:val="20"/>
              </w:rPr>
              <w:t>summary</w:t>
            </w:r>
            <w:r w:rsidR="00A2567A">
              <w:rPr>
                <w:b w:val="0"/>
                <w:sz w:val="20"/>
                <w:szCs w:val="20"/>
              </w:rPr>
              <w:t xml:space="preserve"> </w:t>
            </w:r>
            <w:r w:rsidR="00860F6C" w:rsidRPr="00C07CCC">
              <w:rPr>
                <w:b w:val="0"/>
                <w:sz w:val="20"/>
                <w:szCs w:val="20"/>
              </w:rPr>
              <w:t>df</w:t>
            </w:r>
            <w:r>
              <w:rPr>
                <w:b w:val="0"/>
                <w:sz w:val="20"/>
                <w:szCs w:val="20"/>
              </w:rPr>
              <w:t xml:space="preserve"> - o</w:t>
            </w:r>
            <w:r w:rsidRPr="00C07CCC">
              <w:rPr>
                <w:b w:val="0"/>
                <w:sz w:val="20"/>
                <w:szCs w:val="20"/>
              </w:rPr>
              <w:t>riginal</w:t>
            </w:r>
            <w:r w:rsidR="00860F6C" w:rsidRPr="00C07CCC">
              <w:rPr>
                <w:b w:val="0"/>
                <w:sz w:val="20"/>
                <w:szCs w:val="20"/>
              </w:rPr>
              <w:t>:</w:t>
            </w:r>
          </w:p>
          <w:p w14:paraId="5395F96C" w14:textId="730AACFD" w:rsidR="00714C4E" w:rsidRPr="00D42865" w:rsidRDefault="00860F6C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 w:rsidRPr="00F1033E">
              <w:rPr>
                <w:noProof/>
              </w:rPr>
              <w:drawing>
                <wp:inline distT="0" distB="0" distL="0" distR="0" wp14:anchorId="34522CA1" wp14:editId="4F86F26E">
                  <wp:extent cx="6309360" cy="18116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81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9B5540" w14:textId="23749021" w:rsidR="00860F6C" w:rsidRPr="00C07CCC" w:rsidRDefault="002516B6" w:rsidP="001353C4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</w:t>
            </w:r>
            <w:r w:rsidR="00860F6C" w:rsidRPr="00C07CCC">
              <w:rPr>
                <w:b w:val="0"/>
                <w:sz w:val="20"/>
                <w:szCs w:val="20"/>
              </w:rPr>
              <w:t>pending</w:t>
            </w:r>
            <w:r w:rsidR="00A2567A">
              <w:rPr>
                <w:b w:val="0"/>
                <w:sz w:val="20"/>
                <w:szCs w:val="20"/>
              </w:rPr>
              <w:t xml:space="preserve"> </w:t>
            </w:r>
            <w:r w:rsidR="00860F6C" w:rsidRPr="00C07CCC">
              <w:rPr>
                <w:b w:val="0"/>
                <w:sz w:val="20"/>
                <w:szCs w:val="20"/>
              </w:rPr>
              <w:t>summary</w:t>
            </w:r>
            <w:r w:rsidR="00A2567A">
              <w:rPr>
                <w:b w:val="0"/>
                <w:sz w:val="20"/>
                <w:szCs w:val="20"/>
              </w:rPr>
              <w:t xml:space="preserve"> </w:t>
            </w:r>
            <w:r w:rsidR="00860F6C" w:rsidRPr="00C07CCC">
              <w:rPr>
                <w:b w:val="0"/>
                <w:sz w:val="20"/>
                <w:szCs w:val="20"/>
              </w:rPr>
              <w:t>df</w:t>
            </w:r>
            <w:r>
              <w:rPr>
                <w:b w:val="0"/>
                <w:sz w:val="20"/>
                <w:szCs w:val="20"/>
              </w:rPr>
              <w:t xml:space="preserve"> - r</w:t>
            </w:r>
            <w:r w:rsidRPr="00C07CCC">
              <w:rPr>
                <w:b w:val="0"/>
                <w:sz w:val="20"/>
                <w:szCs w:val="20"/>
              </w:rPr>
              <w:t>evised</w:t>
            </w:r>
            <w:r w:rsidR="00860F6C" w:rsidRPr="00C07CCC">
              <w:rPr>
                <w:b w:val="0"/>
                <w:sz w:val="20"/>
                <w:szCs w:val="20"/>
              </w:rPr>
              <w:t>:</w:t>
            </w:r>
          </w:p>
          <w:p w14:paraId="2CD771A9" w14:textId="22BF2451" w:rsidR="00860F6C" w:rsidRPr="00D42865" w:rsidRDefault="00860F6C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 w:rsidRPr="00F1033E">
              <w:rPr>
                <w:noProof/>
              </w:rPr>
              <w:drawing>
                <wp:inline distT="0" distB="0" distL="0" distR="0" wp14:anchorId="19E0F6E5" wp14:editId="666C5CE5">
                  <wp:extent cx="6309360" cy="1503680"/>
                  <wp:effectExtent l="0" t="0" r="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50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0D10F" w14:textId="0383CD06" w:rsidR="00860F6C" w:rsidRDefault="00860F6C" w:rsidP="001353C4">
            <w:pPr>
              <w:spacing w:before="100" w:beforeAutospacing="1" w:after="120" w:line="360" w:lineRule="atLeast"/>
              <w:rPr>
                <w:b w:val="0"/>
              </w:rPr>
            </w:pPr>
          </w:p>
          <w:p w14:paraId="725D2276" w14:textId="2D2ECD9D" w:rsidR="001353C4" w:rsidRDefault="001353C4" w:rsidP="001353C4">
            <w:pPr>
              <w:spacing w:before="100" w:beforeAutospacing="1" w:after="120" w:line="360" w:lineRule="atLeast"/>
              <w:rPr>
                <w:b w:val="0"/>
              </w:rPr>
            </w:pPr>
          </w:p>
          <w:p w14:paraId="7792BFF2" w14:textId="77777777" w:rsidR="00BF07A3" w:rsidRDefault="00BF07A3" w:rsidP="001353C4">
            <w:pPr>
              <w:spacing w:before="100" w:beforeAutospacing="1" w:after="120" w:line="360" w:lineRule="atLeast"/>
              <w:rPr>
                <w:b w:val="0"/>
              </w:rPr>
            </w:pPr>
          </w:p>
          <w:p w14:paraId="3270FB92" w14:textId="77777777" w:rsidR="00BF07A3" w:rsidRDefault="00BF07A3" w:rsidP="00BF07A3">
            <w:pPr>
              <w:pStyle w:val="ListParagraph"/>
              <w:spacing w:before="100" w:beforeAutospacing="1" w:after="120" w:line="360" w:lineRule="atLeast"/>
              <w:rPr>
                <w:b w:val="0"/>
              </w:rPr>
            </w:pPr>
          </w:p>
          <w:p w14:paraId="71F7D88C" w14:textId="48F32220" w:rsidR="00C63489" w:rsidRDefault="00C63489" w:rsidP="00F1033E">
            <w:pPr>
              <w:pStyle w:val="ListParagraph"/>
              <w:numPr>
                <w:ilvl w:val="0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C63489">
              <w:rPr>
                <w:b w:val="0"/>
              </w:rPr>
              <w:lastRenderedPageBreak/>
              <w:t>Scores by school size</w:t>
            </w:r>
            <w:r w:rsidR="00C07CCC">
              <w:rPr>
                <w:b w:val="0"/>
              </w:rPr>
              <w:t>:</w:t>
            </w:r>
          </w:p>
          <w:p w14:paraId="15668201" w14:textId="71CB317F" w:rsidR="001353C4" w:rsidRDefault="001353C4" w:rsidP="001353C4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Replacing the ninth-grade scores affected the scores by school size</w:t>
            </w:r>
            <w:r w:rsidR="002E687C">
              <w:rPr>
                <w:b w:val="0"/>
              </w:rPr>
              <w:t>,</w:t>
            </w:r>
            <w:r>
              <w:rPr>
                <w:b w:val="0"/>
              </w:rPr>
              <w:t xml:space="preserve"> </w:t>
            </w:r>
            <w:r w:rsidR="00407DD9">
              <w:rPr>
                <w:b w:val="0"/>
              </w:rPr>
              <w:t>like</w:t>
            </w:r>
            <w:r>
              <w:rPr>
                <w:b w:val="0"/>
              </w:rPr>
              <w:t xml:space="preserve"> the way it affected school spending</w:t>
            </w:r>
            <w:r w:rsidR="00407DD9">
              <w:rPr>
                <w:b w:val="0"/>
              </w:rPr>
              <w:t xml:space="preserve"> </w:t>
            </w:r>
            <w:r w:rsidR="00407DD9">
              <w:rPr>
                <w:b w:val="0"/>
              </w:rPr>
              <w:t>(screen prints to follow)</w:t>
            </w:r>
            <w:r>
              <w:rPr>
                <w:b w:val="0"/>
              </w:rPr>
              <w:t>:</w:t>
            </w:r>
          </w:p>
          <w:p w14:paraId="53986FC9" w14:textId="743E4EA2" w:rsidR="001353C4" w:rsidRDefault="001353C4" w:rsidP="001353C4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 Average Math Score decreased by 0.013483</w:t>
            </w:r>
            <w:r w:rsidR="002E687C">
              <w:rPr>
                <w:b w:val="0"/>
              </w:rPr>
              <w:t xml:space="preserve"> percent</w:t>
            </w:r>
            <w:r>
              <w:rPr>
                <w:b w:val="0"/>
              </w:rPr>
              <w:t>.</w:t>
            </w:r>
          </w:p>
          <w:p w14:paraId="1A054E69" w14:textId="5A2C8899" w:rsidR="001353C4" w:rsidRDefault="001353C4" w:rsidP="001353C4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 Average Reading Score increased by 0.009431</w:t>
            </w:r>
            <w:r w:rsidR="002E687C">
              <w:rPr>
                <w:b w:val="0"/>
              </w:rPr>
              <w:t xml:space="preserve"> percent</w:t>
            </w:r>
            <w:r>
              <w:rPr>
                <w:b w:val="0"/>
              </w:rPr>
              <w:t>.</w:t>
            </w:r>
          </w:p>
          <w:p w14:paraId="589DDB33" w14:textId="568F832D" w:rsidR="001353C4" w:rsidRDefault="001353C4" w:rsidP="001353C4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 %Passing Math decreased by 0.017297</w:t>
            </w:r>
            <w:r w:rsidR="002E687C">
              <w:rPr>
                <w:b w:val="0"/>
              </w:rPr>
              <w:t xml:space="preserve"> percent</w:t>
            </w:r>
            <w:r>
              <w:rPr>
                <w:b w:val="0"/>
              </w:rPr>
              <w:t>.</w:t>
            </w:r>
          </w:p>
          <w:p w14:paraId="3AEF1130" w14:textId="6F71180B" w:rsidR="001353C4" w:rsidRDefault="001353C4" w:rsidP="001353C4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 %Passing Reading decreased by 0.058026</w:t>
            </w:r>
            <w:r w:rsidR="002E687C">
              <w:rPr>
                <w:b w:val="0"/>
              </w:rPr>
              <w:t xml:space="preserve"> percent</w:t>
            </w:r>
            <w:r>
              <w:rPr>
                <w:b w:val="0"/>
              </w:rPr>
              <w:t>.</w:t>
            </w:r>
          </w:p>
          <w:p w14:paraId="00733A3B" w14:textId="0AEBDA0B" w:rsidR="001353C4" w:rsidRDefault="001353C4" w:rsidP="001353C4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 %Overall Passing decreased by 0.063538</w:t>
            </w:r>
            <w:r w:rsidR="002E687C">
              <w:rPr>
                <w:b w:val="0"/>
              </w:rPr>
              <w:t xml:space="preserve"> percent</w:t>
            </w:r>
            <w:r>
              <w:rPr>
                <w:b w:val="0"/>
              </w:rPr>
              <w:t>.</w:t>
            </w:r>
          </w:p>
          <w:p w14:paraId="151888A1" w14:textId="22D25AE6" w:rsidR="002E687C" w:rsidRDefault="002E687C" w:rsidP="002E687C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>These changes conclude, that after the revision made to the ninth-grade scores, the medium sized schools decreased in % Overall Passing by less than one percent</w:t>
            </w:r>
            <w:r w:rsidR="00D04310">
              <w:rPr>
                <w:b w:val="0"/>
              </w:rPr>
              <w:t>, which is a score of 70 or above</w:t>
            </w:r>
            <w:r>
              <w:rPr>
                <w:b w:val="0"/>
              </w:rPr>
              <w:t>.</w:t>
            </w:r>
          </w:p>
          <w:p w14:paraId="7AF5F634" w14:textId="77777777" w:rsidR="00BF07A3" w:rsidRDefault="00BF07A3" w:rsidP="00BF07A3">
            <w:pPr>
              <w:pStyle w:val="ListParagraph"/>
              <w:spacing w:before="100" w:beforeAutospacing="1" w:after="120" w:line="360" w:lineRule="atLeast"/>
              <w:ind w:left="1440"/>
              <w:rPr>
                <w:b w:val="0"/>
              </w:rPr>
            </w:pPr>
          </w:p>
          <w:p w14:paraId="762E4FA5" w14:textId="43DA719E" w:rsidR="00145D3D" w:rsidRPr="00C07CCC" w:rsidRDefault="00A2567A" w:rsidP="001353C4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</w:t>
            </w:r>
            <w:r w:rsidR="00145D3D" w:rsidRPr="00C07CCC">
              <w:rPr>
                <w:b w:val="0"/>
                <w:sz w:val="20"/>
                <w:szCs w:val="20"/>
              </w:rPr>
              <w:t>chool size summary</w:t>
            </w:r>
            <w:r>
              <w:rPr>
                <w:b w:val="0"/>
                <w:sz w:val="20"/>
                <w:szCs w:val="20"/>
              </w:rPr>
              <w:t xml:space="preserve"> - </w:t>
            </w:r>
            <w:r w:rsidRPr="00C07CCC">
              <w:rPr>
                <w:b w:val="0"/>
                <w:sz w:val="20"/>
                <w:szCs w:val="20"/>
              </w:rPr>
              <w:t>Original</w:t>
            </w:r>
            <w:r w:rsidR="00145D3D" w:rsidRPr="00C07CCC">
              <w:rPr>
                <w:b w:val="0"/>
                <w:sz w:val="20"/>
                <w:szCs w:val="20"/>
              </w:rPr>
              <w:t>:</w:t>
            </w:r>
          </w:p>
          <w:p w14:paraId="1716DA4A" w14:textId="3419EFFD" w:rsidR="00145D3D" w:rsidRPr="00F1033E" w:rsidRDefault="00145D3D" w:rsidP="00C07CCC">
            <w:pPr>
              <w:pStyle w:val="ListParagraph"/>
              <w:spacing w:before="100" w:beforeAutospacing="1" w:after="120" w:line="360" w:lineRule="atLeast"/>
              <w:rPr>
                <w:b w:val="0"/>
              </w:rPr>
            </w:pPr>
            <w:r w:rsidRPr="00F1033E">
              <w:rPr>
                <w:b w:val="0"/>
                <w:noProof/>
              </w:rPr>
              <w:drawing>
                <wp:inline distT="0" distB="0" distL="0" distR="0" wp14:anchorId="497C7ED1" wp14:editId="4819F609">
                  <wp:extent cx="6309360" cy="126555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87FBF" w14:textId="77F72516" w:rsidR="00145D3D" w:rsidRPr="00C07CCC" w:rsidRDefault="00A2567A" w:rsidP="001353C4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</w:t>
            </w:r>
            <w:r w:rsidR="00145D3D" w:rsidRPr="00C07CCC">
              <w:rPr>
                <w:b w:val="0"/>
                <w:sz w:val="20"/>
                <w:szCs w:val="20"/>
              </w:rPr>
              <w:t>chool size summary</w:t>
            </w:r>
            <w:r>
              <w:rPr>
                <w:b w:val="0"/>
                <w:sz w:val="20"/>
                <w:szCs w:val="20"/>
              </w:rPr>
              <w:t xml:space="preserve"> - r</w:t>
            </w:r>
            <w:r w:rsidRPr="00C07CCC">
              <w:rPr>
                <w:b w:val="0"/>
                <w:sz w:val="20"/>
                <w:szCs w:val="20"/>
              </w:rPr>
              <w:t>evised</w:t>
            </w:r>
            <w:r w:rsidR="00145D3D" w:rsidRPr="00C07CCC">
              <w:rPr>
                <w:b w:val="0"/>
                <w:sz w:val="20"/>
                <w:szCs w:val="20"/>
              </w:rPr>
              <w:t>:</w:t>
            </w:r>
          </w:p>
          <w:p w14:paraId="2A4216EA" w14:textId="49DAC06C" w:rsidR="00145D3D" w:rsidRDefault="00145D3D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 w:rsidRPr="00F1033E">
              <w:rPr>
                <w:noProof/>
              </w:rPr>
              <w:drawing>
                <wp:inline distT="0" distB="0" distL="0" distR="0" wp14:anchorId="39ADE7B3" wp14:editId="5F9E8369">
                  <wp:extent cx="6309360" cy="143637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43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4C5B3" w14:textId="7FF15564" w:rsidR="002E687C" w:rsidRDefault="002E687C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</w:p>
          <w:p w14:paraId="6865D6B6" w14:textId="53DAA4CB" w:rsidR="002E687C" w:rsidRDefault="002E687C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</w:p>
          <w:p w14:paraId="05F0DF95" w14:textId="04BE16D2" w:rsidR="00BF07A3" w:rsidRDefault="00BF07A3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</w:p>
          <w:p w14:paraId="0B7E38E7" w14:textId="77777777" w:rsidR="00BF07A3" w:rsidRDefault="00BF07A3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</w:p>
          <w:p w14:paraId="3FCD409B" w14:textId="77777777" w:rsidR="002E687C" w:rsidRPr="00D42865" w:rsidRDefault="002E687C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</w:p>
          <w:p w14:paraId="4C3B62E0" w14:textId="0DB21245" w:rsidR="00C63489" w:rsidRDefault="00C63489" w:rsidP="001353C4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C63489">
              <w:rPr>
                <w:b w:val="0"/>
              </w:rPr>
              <w:lastRenderedPageBreak/>
              <w:t>Scores by school type</w:t>
            </w:r>
            <w:r w:rsidR="001353C4">
              <w:rPr>
                <w:b w:val="0"/>
              </w:rPr>
              <w:t>:</w:t>
            </w:r>
          </w:p>
          <w:p w14:paraId="0373A747" w14:textId="384CD783" w:rsidR="001353C4" w:rsidRPr="00C63489" w:rsidRDefault="001353C4" w:rsidP="001353C4">
            <w:pPr>
              <w:pStyle w:val="ListParagraph"/>
              <w:numPr>
                <w:ilvl w:val="2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>
              <w:rPr>
                <w:b w:val="0"/>
              </w:rPr>
              <w:t xml:space="preserve">Replacing the ninth-grade scores </w:t>
            </w:r>
            <w:r w:rsidR="00CF1471">
              <w:rPr>
                <w:b w:val="0"/>
              </w:rPr>
              <w:t xml:space="preserve">did not </w:t>
            </w:r>
            <w:r>
              <w:rPr>
                <w:b w:val="0"/>
              </w:rPr>
              <w:t>affect the scores by school type</w:t>
            </w:r>
            <w:r w:rsidR="005D236D">
              <w:rPr>
                <w:b w:val="0"/>
              </w:rPr>
              <w:t xml:space="preserve"> to the tenth percent</w:t>
            </w:r>
            <w:r w:rsidR="00CF1471">
              <w:rPr>
                <w:b w:val="0"/>
              </w:rPr>
              <w:t xml:space="preserve">. However, if the decimal percentage </w:t>
            </w:r>
            <w:r>
              <w:rPr>
                <w:b w:val="0"/>
              </w:rPr>
              <w:t>by</w:t>
            </w:r>
            <w:r w:rsidR="00CF1471">
              <w:rPr>
                <w:b w:val="0"/>
              </w:rPr>
              <w:t xml:space="preserve"> were expanded, differences </w:t>
            </w:r>
            <w:r w:rsidR="005D236D">
              <w:rPr>
                <w:b w:val="0"/>
              </w:rPr>
              <w:t xml:space="preserve">may </w:t>
            </w:r>
            <w:r w:rsidR="00CF1471">
              <w:rPr>
                <w:b w:val="0"/>
              </w:rPr>
              <w:t>show</w:t>
            </w:r>
            <w:r w:rsidR="005D236D">
              <w:rPr>
                <w:b w:val="0"/>
              </w:rPr>
              <w:t xml:space="preserve">, however, the differences </w:t>
            </w:r>
            <w:r w:rsidR="002E687C">
              <w:rPr>
                <w:b w:val="0"/>
              </w:rPr>
              <w:t>were not greater than one percent</w:t>
            </w:r>
            <w:r w:rsidR="00407DD9">
              <w:rPr>
                <w:b w:val="0"/>
              </w:rPr>
              <w:t xml:space="preserve"> (Scores by School Type screen prints, below)</w:t>
            </w:r>
            <w:r w:rsidR="002E687C">
              <w:rPr>
                <w:b w:val="0"/>
              </w:rPr>
              <w:t>.</w:t>
            </w:r>
            <w:r>
              <w:rPr>
                <w:b w:val="0"/>
              </w:rPr>
              <w:t xml:space="preserve"> </w:t>
            </w:r>
          </w:p>
          <w:p w14:paraId="1D4D1A7F" w14:textId="2468D2BD" w:rsidR="00C63489" w:rsidRPr="00C07CCC" w:rsidRDefault="00A2567A" w:rsidP="001353C4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</w:t>
            </w:r>
            <w:r w:rsidR="00145D3D" w:rsidRPr="00C07CCC">
              <w:rPr>
                <w:b w:val="0"/>
                <w:sz w:val="20"/>
                <w:szCs w:val="20"/>
              </w:rPr>
              <w:t>cores by school type</w:t>
            </w:r>
            <w:r>
              <w:rPr>
                <w:b w:val="0"/>
                <w:sz w:val="20"/>
                <w:szCs w:val="20"/>
              </w:rPr>
              <w:t xml:space="preserve"> - o</w:t>
            </w:r>
            <w:r w:rsidRPr="00C07CCC">
              <w:rPr>
                <w:b w:val="0"/>
                <w:sz w:val="20"/>
                <w:szCs w:val="20"/>
              </w:rPr>
              <w:t>riginal</w:t>
            </w:r>
            <w:r w:rsidR="00145D3D" w:rsidRPr="00C07CCC">
              <w:rPr>
                <w:b w:val="0"/>
                <w:sz w:val="20"/>
                <w:szCs w:val="20"/>
              </w:rPr>
              <w:t>:</w:t>
            </w:r>
          </w:p>
          <w:p w14:paraId="46EE7072" w14:textId="772CE66A" w:rsidR="00145D3D" w:rsidRPr="00D42865" w:rsidRDefault="00CF1471" w:rsidP="00D42865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10906194" wp14:editId="0DFC21FE">
                  <wp:extent cx="6505575" cy="12382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8AB6E" w14:textId="426B0632" w:rsidR="00145D3D" w:rsidRPr="00C07CCC" w:rsidRDefault="00A2567A" w:rsidP="00407DD9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S</w:t>
            </w:r>
            <w:r w:rsidR="00145D3D" w:rsidRPr="00C07CCC">
              <w:rPr>
                <w:b w:val="0"/>
                <w:sz w:val="20"/>
                <w:szCs w:val="20"/>
              </w:rPr>
              <w:t>cores by school type</w:t>
            </w:r>
            <w:r w:rsidRPr="00C07CCC"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sz w:val="20"/>
                <w:szCs w:val="20"/>
              </w:rPr>
              <w:t>- r</w:t>
            </w:r>
            <w:r w:rsidRPr="00C07CCC">
              <w:rPr>
                <w:b w:val="0"/>
                <w:sz w:val="20"/>
                <w:szCs w:val="20"/>
              </w:rPr>
              <w:t>evised</w:t>
            </w:r>
            <w:r w:rsidR="00145D3D" w:rsidRPr="00C07CCC">
              <w:rPr>
                <w:b w:val="0"/>
                <w:sz w:val="20"/>
                <w:szCs w:val="20"/>
              </w:rPr>
              <w:t>:</w:t>
            </w:r>
          </w:p>
          <w:p w14:paraId="14088850" w14:textId="1228BD3B" w:rsidR="00145D3D" w:rsidRPr="00CF1471" w:rsidRDefault="00CF1471" w:rsidP="00CF1471">
            <w:pPr>
              <w:spacing w:before="100" w:beforeAutospacing="1" w:after="120" w:line="360" w:lineRule="atLeast"/>
              <w:ind w:left="360"/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4AB9B15E" wp14:editId="50D6406F">
                  <wp:extent cx="5895975" cy="129540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E00F9" w14:textId="145B8381" w:rsidR="00F21C81" w:rsidRDefault="00F21C81" w:rsidP="00F21C81"/>
          <w:p w14:paraId="15D099F2" w14:textId="7EAEA796" w:rsidR="00B7052D" w:rsidRDefault="00B7052D" w:rsidP="00F21C81"/>
          <w:p w14:paraId="0D601B0F" w14:textId="3AFAC1C7" w:rsidR="00B7052D" w:rsidRDefault="00B7052D" w:rsidP="00F21C81"/>
          <w:p w14:paraId="40E8B307" w14:textId="3A28F52D" w:rsidR="00B7052D" w:rsidRDefault="00B7052D" w:rsidP="00F21C81"/>
          <w:p w14:paraId="50528CD3" w14:textId="09F14D74" w:rsidR="00B7052D" w:rsidRDefault="00B7052D" w:rsidP="00F21C81"/>
          <w:p w14:paraId="0935039B" w14:textId="51D80815" w:rsidR="00B7052D" w:rsidRDefault="00B7052D" w:rsidP="00F21C81"/>
          <w:p w14:paraId="67BADF00" w14:textId="0709E6E2" w:rsidR="00B7052D" w:rsidRDefault="00B7052D" w:rsidP="00F21C81"/>
          <w:p w14:paraId="21EB2473" w14:textId="54E21A08" w:rsidR="00B7052D" w:rsidRDefault="00B7052D" w:rsidP="00F21C81"/>
          <w:p w14:paraId="010D7EF9" w14:textId="7DCCD6AB" w:rsidR="00B7052D" w:rsidRDefault="00B7052D" w:rsidP="00F21C81"/>
          <w:p w14:paraId="36545183" w14:textId="5BC7E97A" w:rsidR="00B7052D" w:rsidRDefault="00B7052D" w:rsidP="00F21C81"/>
          <w:p w14:paraId="1F54D3D3" w14:textId="144F0BB7" w:rsidR="00B7052D" w:rsidRDefault="00B7052D" w:rsidP="00F21C81"/>
          <w:p w14:paraId="37811897" w14:textId="6E9919AA" w:rsidR="00B7052D" w:rsidRDefault="00B7052D" w:rsidP="00F21C81"/>
          <w:p w14:paraId="027A9389" w14:textId="337A9D27" w:rsidR="00B7052D" w:rsidRDefault="00B7052D" w:rsidP="00F21C81"/>
          <w:p w14:paraId="01EBA55C" w14:textId="77777777" w:rsidR="00B7052D" w:rsidRPr="00434ED2" w:rsidRDefault="00B7052D" w:rsidP="00F21C81"/>
          <w:p w14:paraId="08E75622" w14:textId="77777777" w:rsidR="00434ED2" w:rsidRPr="00434ED2" w:rsidRDefault="00434ED2" w:rsidP="00942A1D">
            <w:pPr>
              <w:numPr>
                <w:ilvl w:val="0"/>
                <w:numId w:val="1"/>
              </w:numPr>
            </w:pPr>
            <w:r w:rsidRPr="00434ED2">
              <w:lastRenderedPageBreak/>
              <w:t>Summary:</w:t>
            </w:r>
          </w:p>
          <w:p w14:paraId="75B89936" w14:textId="7E581646" w:rsidR="002026C1" w:rsidRPr="00F1033E" w:rsidRDefault="00CF1471" w:rsidP="007D24A1">
            <w:pPr>
              <w:pStyle w:val="ListParagraph"/>
              <w:numPr>
                <w:ilvl w:val="1"/>
                <w:numId w:val="1"/>
              </w:numPr>
              <w:spacing w:before="100" w:beforeAutospacing="1" w:after="120" w:line="360" w:lineRule="atLeast"/>
              <w:rPr>
                <w:b w:val="0"/>
              </w:rPr>
            </w:pPr>
            <w:r w:rsidRPr="002026C1">
              <w:rPr>
                <w:b w:val="0"/>
                <w:bCs/>
              </w:rPr>
              <w:t xml:space="preserve">In summary, </w:t>
            </w:r>
            <w:r w:rsidR="00CD07E4">
              <w:rPr>
                <w:b w:val="0"/>
                <w:bCs/>
              </w:rPr>
              <w:t>t</w:t>
            </w:r>
            <w:r w:rsidR="002026C1">
              <w:rPr>
                <w:b w:val="0"/>
              </w:rPr>
              <w:t xml:space="preserve">he District Summary report showed a decrease of 3 </w:t>
            </w:r>
            <w:r w:rsidR="00B7052D">
              <w:rPr>
                <w:b w:val="0"/>
              </w:rPr>
              <w:t>tenths</w:t>
            </w:r>
            <w:r w:rsidR="002026C1">
              <w:rPr>
                <w:b w:val="0"/>
              </w:rPr>
              <w:t xml:space="preserve"> of a percent in % Overall passing grades. </w:t>
            </w:r>
          </w:p>
          <w:p w14:paraId="6B22C466" w14:textId="45DA9FA2" w:rsidR="002026C1" w:rsidRDefault="002026C1" w:rsidP="007D24A1">
            <w:pPr>
              <w:pStyle w:val="ListParagraph"/>
              <w:spacing w:before="100" w:beforeAutospacing="1" w:after="120" w:line="360" w:lineRule="atLeast"/>
              <w:ind w:left="1440"/>
              <w:rPr>
                <w:b w:val="0"/>
                <w:bCs/>
              </w:rPr>
            </w:pPr>
          </w:p>
          <w:p w14:paraId="33D1E670" w14:textId="1F1AEB3D" w:rsidR="002E687C" w:rsidRPr="007C329C" w:rsidRDefault="00F35D25" w:rsidP="007C329C">
            <w:pPr>
              <w:pStyle w:val="ListParagraph"/>
              <w:spacing w:before="100" w:beforeAutospacing="1" w:after="120" w:line="360" w:lineRule="atLeast"/>
              <w:ind w:left="1440"/>
              <w:rPr>
                <w:b w:val="0"/>
                <w:bCs/>
              </w:rPr>
            </w:pPr>
            <w:r>
              <w:rPr>
                <w:b w:val="0"/>
                <w:bCs/>
              </w:rPr>
              <w:t>A</w:t>
            </w:r>
            <w:r w:rsidR="005D236D">
              <w:rPr>
                <w:b w:val="0"/>
                <w:bCs/>
              </w:rPr>
              <w:t xml:space="preserve">fter reviewing </w:t>
            </w:r>
            <w:r w:rsidR="006F21F8" w:rsidRPr="002026C1">
              <w:rPr>
                <w:b w:val="0"/>
                <w:bCs/>
              </w:rPr>
              <w:t xml:space="preserve">reports </w:t>
            </w:r>
            <w:r w:rsidR="005D236D">
              <w:rPr>
                <w:b w:val="0"/>
                <w:bCs/>
              </w:rPr>
              <w:t xml:space="preserve">where </w:t>
            </w:r>
            <w:r w:rsidR="006F21F8" w:rsidRPr="002026C1">
              <w:rPr>
                <w:b w:val="0"/>
                <w:bCs/>
              </w:rPr>
              <w:t>Thomas High School’s 9</w:t>
            </w:r>
            <w:r w:rsidR="006F21F8" w:rsidRPr="002026C1">
              <w:rPr>
                <w:b w:val="0"/>
                <w:bCs/>
                <w:vertAlign w:val="superscript"/>
              </w:rPr>
              <w:t>th</w:t>
            </w:r>
            <w:r w:rsidR="006F21F8" w:rsidRPr="002026C1">
              <w:rPr>
                <w:b w:val="0"/>
                <w:bCs/>
              </w:rPr>
              <w:t xml:space="preserve"> grade math and reading scores</w:t>
            </w:r>
            <w:r w:rsidR="005D236D">
              <w:rPr>
                <w:b w:val="0"/>
                <w:bCs/>
              </w:rPr>
              <w:t xml:space="preserve"> were removed</w:t>
            </w:r>
            <w:r>
              <w:rPr>
                <w:b w:val="0"/>
                <w:bCs/>
              </w:rPr>
              <w:t>, t</w:t>
            </w:r>
            <w:r w:rsidRPr="002026C1">
              <w:rPr>
                <w:b w:val="0"/>
                <w:bCs/>
              </w:rPr>
              <w:t>here w</w:t>
            </w:r>
            <w:r>
              <w:rPr>
                <w:b w:val="0"/>
                <w:bCs/>
              </w:rPr>
              <w:t>ere</w:t>
            </w:r>
            <w:r w:rsidRPr="002026C1">
              <w:rPr>
                <w:b w:val="0"/>
                <w:bCs/>
              </w:rPr>
              <w:t xml:space="preserve"> little </w:t>
            </w:r>
            <w:r w:rsidR="007C329C">
              <w:rPr>
                <w:b w:val="0"/>
                <w:bCs/>
              </w:rPr>
              <w:t>to</w:t>
            </w:r>
            <w:r w:rsidRPr="002026C1">
              <w:rPr>
                <w:b w:val="0"/>
                <w:bCs/>
              </w:rPr>
              <w:t xml:space="preserve"> no changes </w:t>
            </w:r>
            <w:r>
              <w:rPr>
                <w:b w:val="0"/>
                <w:bCs/>
              </w:rPr>
              <w:t>to report</w:t>
            </w:r>
            <w:r w:rsidR="006F21F8" w:rsidRPr="002026C1">
              <w:rPr>
                <w:b w:val="0"/>
                <w:bCs/>
              </w:rPr>
              <w:t>.</w:t>
            </w:r>
            <w:r w:rsidR="005D236D">
              <w:rPr>
                <w:b w:val="0"/>
                <w:bCs/>
              </w:rPr>
              <w:t xml:space="preserve"> In particular, </w:t>
            </w:r>
            <w:r w:rsidR="007D24A1" w:rsidRPr="007C329C">
              <w:rPr>
                <w:b w:val="0"/>
                <w:bCs/>
              </w:rPr>
              <w:t>the math and reading Scores by Grade reports showed only the 9</w:t>
            </w:r>
            <w:r w:rsidR="007D24A1" w:rsidRPr="007C329C">
              <w:rPr>
                <w:b w:val="0"/>
                <w:bCs/>
                <w:vertAlign w:val="superscript"/>
              </w:rPr>
              <w:t>th</w:t>
            </w:r>
            <w:r w:rsidR="007D24A1" w:rsidRPr="007C329C">
              <w:rPr>
                <w:b w:val="0"/>
                <w:bCs/>
              </w:rPr>
              <w:t xml:space="preserve"> grade score for Thomas High School was affected. The removal of grades did not affect other schools</w:t>
            </w:r>
            <w:r w:rsidR="007C329C">
              <w:rPr>
                <w:b w:val="0"/>
                <w:bCs/>
              </w:rPr>
              <w:t>’</w:t>
            </w:r>
            <w:r w:rsidR="007D24A1" w:rsidRPr="007C329C">
              <w:rPr>
                <w:b w:val="0"/>
                <w:bCs/>
              </w:rPr>
              <w:t xml:space="preserve"> math and reading scores. In contrast, o</w:t>
            </w:r>
            <w:r w:rsidRPr="007C329C">
              <w:rPr>
                <w:b w:val="0"/>
                <w:bCs/>
              </w:rPr>
              <w:t>nly</w:t>
            </w:r>
            <w:r w:rsidR="006F21F8" w:rsidRPr="007C329C">
              <w:rPr>
                <w:b w:val="0"/>
                <w:bCs/>
              </w:rPr>
              <w:t xml:space="preserve"> </w:t>
            </w:r>
            <w:r w:rsidR="005D236D" w:rsidRPr="007C329C">
              <w:rPr>
                <w:b w:val="0"/>
              </w:rPr>
              <w:t xml:space="preserve">the $630 -$644 spending range (per student) scores and percentages </w:t>
            </w:r>
            <w:r w:rsidRPr="007C329C">
              <w:rPr>
                <w:b w:val="0"/>
              </w:rPr>
              <w:t xml:space="preserve">showed </w:t>
            </w:r>
            <w:r w:rsidR="007C329C">
              <w:rPr>
                <w:b w:val="0"/>
              </w:rPr>
              <w:t xml:space="preserve">the </w:t>
            </w:r>
            <w:r w:rsidRPr="007C329C">
              <w:rPr>
                <w:b w:val="0"/>
              </w:rPr>
              <w:t>changes decreased one to two hundredth of a percent in all reported scores</w:t>
            </w:r>
            <w:r w:rsidR="007D24A1" w:rsidRPr="007C329C">
              <w:rPr>
                <w:b w:val="0"/>
              </w:rPr>
              <w:t xml:space="preserve"> (and 0.079423 %Overall Passing)</w:t>
            </w:r>
            <w:r w:rsidRPr="007C329C">
              <w:rPr>
                <w:b w:val="0"/>
              </w:rPr>
              <w:t xml:space="preserve">, </w:t>
            </w:r>
            <w:r w:rsidR="007C329C">
              <w:rPr>
                <w:b w:val="0"/>
              </w:rPr>
              <w:t xml:space="preserve">and only </w:t>
            </w:r>
            <w:r w:rsidRPr="007C329C">
              <w:rPr>
                <w:b w:val="0"/>
              </w:rPr>
              <w:t>the Average Reading Score, increased</w:t>
            </w:r>
            <w:r w:rsidR="007C329C">
              <w:rPr>
                <w:b w:val="0"/>
              </w:rPr>
              <w:t xml:space="preserve">, which was </w:t>
            </w:r>
            <w:r w:rsidR="00407DD9">
              <w:rPr>
                <w:b w:val="0"/>
              </w:rPr>
              <w:t xml:space="preserve">only </w:t>
            </w:r>
            <w:r w:rsidRPr="007C329C">
              <w:rPr>
                <w:b w:val="0"/>
              </w:rPr>
              <w:t xml:space="preserve">0.011788 percent. </w:t>
            </w:r>
            <w:r w:rsidR="00407DD9">
              <w:rPr>
                <w:b w:val="0"/>
              </w:rPr>
              <w:t>T</w:t>
            </w:r>
            <w:r w:rsidR="002026C1" w:rsidRPr="007C329C">
              <w:rPr>
                <w:b w:val="0"/>
              </w:rPr>
              <w:t xml:space="preserve">he </w:t>
            </w:r>
            <w:r w:rsidR="002026C1" w:rsidRPr="007C329C">
              <w:rPr>
                <w:b w:val="0"/>
              </w:rPr>
              <w:t>S</w:t>
            </w:r>
            <w:r w:rsidR="002026C1" w:rsidRPr="007C329C">
              <w:rPr>
                <w:b w:val="0"/>
              </w:rPr>
              <w:t xml:space="preserve">cores by </w:t>
            </w:r>
            <w:r w:rsidR="002026C1" w:rsidRPr="007C329C">
              <w:rPr>
                <w:b w:val="0"/>
              </w:rPr>
              <w:t>S</w:t>
            </w:r>
            <w:r w:rsidR="002026C1" w:rsidRPr="007C329C">
              <w:rPr>
                <w:b w:val="0"/>
              </w:rPr>
              <w:t xml:space="preserve">chool </w:t>
            </w:r>
            <w:r w:rsidR="002026C1" w:rsidRPr="007C329C">
              <w:rPr>
                <w:b w:val="0"/>
              </w:rPr>
              <w:t>Si</w:t>
            </w:r>
            <w:r w:rsidR="002026C1" w:rsidRPr="007C329C">
              <w:rPr>
                <w:b w:val="0"/>
              </w:rPr>
              <w:t>ze</w:t>
            </w:r>
            <w:r w:rsidR="002026C1" w:rsidRPr="007C329C">
              <w:rPr>
                <w:b w:val="0"/>
              </w:rPr>
              <w:t xml:space="preserve"> report showed</w:t>
            </w:r>
            <w:r w:rsidR="002026C1" w:rsidRPr="007C329C">
              <w:rPr>
                <w:b w:val="0"/>
              </w:rPr>
              <w:t xml:space="preserve"> similar affect</w:t>
            </w:r>
            <w:r w:rsidR="002026C1" w:rsidRPr="007C329C">
              <w:rPr>
                <w:b w:val="0"/>
              </w:rPr>
              <w:t>s as S</w:t>
            </w:r>
            <w:r w:rsidR="002026C1" w:rsidRPr="007C329C">
              <w:rPr>
                <w:b w:val="0"/>
              </w:rPr>
              <w:t xml:space="preserve">chool </w:t>
            </w:r>
            <w:r w:rsidR="002026C1" w:rsidRPr="007C329C">
              <w:rPr>
                <w:b w:val="0"/>
              </w:rPr>
              <w:t>S</w:t>
            </w:r>
            <w:r w:rsidR="002026C1" w:rsidRPr="007C329C">
              <w:rPr>
                <w:b w:val="0"/>
              </w:rPr>
              <w:t>pending</w:t>
            </w:r>
            <w:r w:rsidR="002026C1" w:rsidRPr="007C329C">
              <w:rPr>
                <w:b w:val="0"/>
              </w:rPr>
              <w:t xml:space="preserve">, </w:t>
            </w:r>
            <w:r w:rsidR="00407DD9">
              <w:rPr>
                <w:b w:val="0"/>
              </w:rPr>
              <w:t xml:space="preserve">only </w:t>
            </w:r>
            <w:r w:rsidR="002026C1" w:rsidRPr="007C329C">
              <w:rPr>
                <w:b w:val="0"/>
              </w:rPr>
              <w:t>the medium sized schools decreased in % Overall Passing by</w:t>
            </w:r>
            <w:r w:rsidR="00407DD9">
              <w:rPr>
                <w:b w:val="0"/>
              </w:rPr>
              <w:t>, which was</w:t>
            </w:r>
            <w:r w:rsidR="002026C1" w:rsidRPr="007C329C">
              <w:rPr>
                <w:b w:val="0"/>
              </w:rPr>
              <w:t xml:space="preserve"> less than one percent, </w:t>
            </w:r>
            <w:r w:rsidR="00407DD9">
              <w:rPr>
                <w:b w:val="0"/>
              </w:rPr>
              <w:t xml:space="preserve">(the score is based off </w:t>
            </w:r>
            <w:r w:rsidR="002026C1" w:rsidRPr="007C329C">
              <w:rPr>
                <w:b w:val="0"/>
              </w:rPr>
              <w:t>score</w:t>
            </w:r>
            <w:r w:rsidR="00407DD9">
              <w:rPr>
                <w:b w:val="0"/>
              </w:rPr>
              <w:t>s</w:t>
            </w:r>
            <w:r w:rsidR="002026C1" w:rsidRPr="007C329C">
              <w:rPr>
                <w:b w:val="0"/>
              </w:rPr>
              <w:t xml:space="preserve"> of 70 or above</w:t>
            </w:r>
            <w:r w:rsidR="00407DD9">
              <w:rPr>
                <w:b w:val="0"/>
              </w:rPr>
              <w:t>)</w:t>
            </w:r>
            <w:r w:rsidR="002026C1" w:rsidRPr="007C329C">
              <w:rPr>
                <w:b w:val="0"/>
              </w:rPr>
              <w:t>.</w:t>
            </w:r>
            <w:r w:rsidR="00CD07E4" w:rsidRPr="007C329C">
              <w:rPr>
                <w:b w:val="0"/>
              </w:rPr>
              <w:t xml:space="preserve"> Lastly, there</w:t>
            </w:r>
            <w:r w:rsidR="005D236D" w:rsidRPr="007C329C">
              <w:rPr>
                <w:b w:val="0"/>
                <w:bCs/>
              </w:rPr>
              <w:t xml:space="preserve"> were no changes to the tenth percent to report from analyzing S</w:t>
            </w:r>
            <w:r w:rsidR="005D236D" w:rsidRPr="007C329C">
              <w:rPr>
                <w:b w:val="0"/>
                <w:bCs/>
              </w:rPr>
              <w:t xml:space="preserve">cores by </w:t>
            </w:r>
            <w:r w:rsidR="005D236D" w:rsidRPr="007C329C">
              <w:rPr>
                <w:b w:val="0"/>
                <w:bCs/>
              </w:rPr>
              <w:t>S</w:t>
            </w:r>
            <w:r w:rsidR="005D236D" w:rsidRPr="007C329C">
              <w:rPr>
                <w:b w:val="0"/>
                <w:bCs/>
              </w:rPr>
              <w:t xml:space="preserve">chool </w:t>
            </w:r>
            <w:r w:rsidR="005D236D" w:rsidRPr="007C329C">
              <w:rPr>
                <w:b w:val="0"/>
                <w:bCs/>
              </w:rPr>
              <w:t>T</w:t>
            </w:r>
            <w:r w:rsidR="005D236D" w:rsidRPr="007C329C">
              <w:rPr>
                <w:b w:val="0"/>
                <w:bCs/>
              </w:rPr>
              <w:t>ype</w:t>
            </w:r>
            <w:r w:rsidR="005D236D" w:rsidRPr="007C329C">
              <w:rPr>
                <w:b w:val="0"/>
                <w:bCs/>
              </w:rPr>
              <w:t xml:space="preserve"> reports.</w:t>
            </w:r>
            <w:r w:rsidR="005D236D" w:rsidRPr="007C329C">
              <w:rPr>
                <w:b w:val="0"/>
                <w:bCs/>
              </w:rPr>
              <w:t xml:space="preserve"> However, if the decimal percentage by were expanded, differences may </w:t>
            </w:r>
            <w:r w:rsidR="00CD07E4" w:rsidRPr="007C329C">
              <w:rPr>
                <w:b w:val="0"/>
                <w:bCs/>
              </w:rPr>
              <w:t>visualize</w:t>
            </w:r>
            <w:r w:rsidR="005D236D" w:rsidRPr="007C329C">
              <w:rPr>
                <w:b w:val="0"/>
                <w:bCs/>
              </w:rPr>
              <w:t xml:space="preserve">, </w:t>
            </w:r>
            <w:proofErr w:type="gramStart"/>
            <w:r w:rsidR="00CD07E4" w:rsidRPr="007C329C">
              <w:rPr>
                <w:b w:val="0"/>
                <w:bCs/>
              </w:rPr>
              <w:t>but</w:t>
            </w:r>
            <w:r w:rsidR="005D236D" w:rsidRPr="007C329C">
              <w:rPr>
                <w:b w:val="0"/>
                <w:bCs/>
              </w:rPr>
              <w:t>,</w:t>
            </w:r>
            <w:proofErr w:type="gramEnd"/>
            <w:r w:rsidR="005D236D" w:rsidRPr="007C329C">
              <w:rPr>
                <w:b w:val="0"/>
                <w:bCs/>
              </w:rPr>
              <w:t xml:space="preserve"> the differences </w:t>
            </w:r>
            <w:r w:rsidR="005D236D" w:rsidRPr="007C329C">
              <w:rPr>
                <w:b w:val="0"/>
                <w:bCs/>
              </w:rPr>
              <w:t>would n</w:t>
            </w:r>
            <w:r w:rsidR="005D236D" w:rsidRPr="007C329C">
              <w:rPr>
                <w:b w:val="0"/>
                <w:bCs/>
              </w:rPr>
              <w:t xml:space="preserve">ot </w:t>
            </w:r>
            <w:r w:rsidR="005D236D" w:rsidRPr="007C329C">
              <w:rPr>
                <w:b w:val="0"/>
                <w:bCs/>
              </w:rPr>
              <w:t xml:space="preserve">amount to </w:t>
            </w:r>
            <w:r w:rsidR="00CD07E4" w:rsidRPr="007C329C">
              <w:rPr>
                <w:b w:val="0"/>
                <w:bCs/>
              </w:rPr>
              <w:t xml:space="preserve">one percent or </w:t>
            </w:r>
            <w:r w:rsidR="005D236D" w:rsidRPr="007C329C">
              <w:rPr>
                <w:b w:val="0"/>
                <w:bCs/>
              </w:rPr>
              <w:t>greater.</w:t>
            </w:r>
          </w:p>
          <w:p w14:paraId="31F172B1" w14:textId="77777777" w:rsidR="007C329C" w:rsidRDefault="007C329C" w:rsidP="007C329C">
            <w:pPr>
              <w:ind w:left="1440"/>
              <w:rPr>
                <w:b w:val="0"/>
                <w:bCs/>
              </w:rPr>
            </w:pPr>
          </w:p>
          <w:p w14:paraId="2EDC3010" w14:textId="04D04CF7" w:rsidR="00CF1471" w:rsidRDefault="007C329C" w:rsidP="007C329C">
            <w:pPr>
              <w:ind w:left="1440"/>
              <w:rPr>
                <w:b w:val="0"/>
                <w:bCs/>
              </w:rPr>
            </w:pPr>
            <w:r>
              <w:rPr>
                <w:b w:val="0"/>
                <w:bCs/>
              </w:rPr>
              <w:t>T</w:t>
            </w:r>
            <w:r w:rsidR="00407DD9">
              <w:rPr>
                <w:b w:val="0"/>
                <w:bCs/>
              </w:rPr>
              <w:t>o</w:t>
            </w:r>
            <w:r>
              <w:rPr>
                <w:b w:val="0"/>
                <w:bCs/>
              </w:rPr>
              <w:t xml:space="preserve"> conclude, there were</w:t>
            </w:r>
            <w:r w:rsidR="00CF1471">
              <w:rPr>
                <w:b w:val="0"/>
                <w:bCs/>
              </w:rPr>
              <w:t xml:space="preserve"> increases and decreases in the </w:t>
            </w:r>
            <w:r w:rsidR="002E687C">
              <w:rPr>
                <w:b w:val="0"/>
                <w:bCs/>
              </w:rPr>
              <w:t xml:space="preserve">math and reading </w:t>
            </w:r>
            <w:r w:rsidR="00CF1471">
              <w:rPr>
                <w:b w:val="0"/>
                <w:bCs/>
              </w:rPr>
              <w:t>data as a result of the removal of Thomas High School ninth-grade scores, however, the changes are all less than one percent</w:t>
            </w:r>
            <w:r>
              <w:rPr>
                <w:b w:val="0"/>
                <w:bCs/>
              </w:rPr>
              <w:t xml:space="preserve"> and the same </w:t>
            </w:r>
            <w:r w:rsidR="00407DD9">
              <w:rPr>
                <w:b w:val="0"/>
                <w:bCs/>
              </w:rPr>
              <w:t xml:space="preserve">fluctuation occurred </w:t>
            </w:r>
            <w:r>
              <w:rPr>
                <w:b w:val="0"/>
                <w:bCs/>
              </w:rPr>
              <w:t>at the district level. There d</w:t>
            </w:r>
            <w:r>
              <w:rPr>
                <w:b w:val="0"/>
                <w:bCs/>
              </w:rPr>
              <w:t>oes not appear to be any fraudulent activity present.</w:t>
            </w:r>
          </w:p>
          <w:p w14:paraId="595C1961" w14:textId="77777777" w:rsidR="00CF1471" w:rsidRDefault="00CF1471" w:rsidP="00CF1471">
            <w:pPr>
              <w:ind w:left="1440"/>
              <w:rPr>
                <w:b w:val="0"/>
                <w:bCs/>
              </w:rPr>
            </w:pPr>
          </w:p>
          <w:p w14:paraId="38F141EC" w14:textId="1A7AD493" w:rsidR="00434ED2" w:rsidRPr="00CF1471" w:rsidRDefault="00434ED2" w:rsidP="00DF027C">
            <w:pPr>
              <w:rPr>
                <w:b w:val="0"/>
                <w:bCs/>
              </w:rPr>
            </w:pPr>
          </w:p>
          <w:p w14:paraId="6603012A" w14:textId="776DC957" w:rsidR="00DF027C" w:rsidRDefault="00DF027C" w:rsidP="00DF027C">
            <w:pPr>
              <w:pStyle w:val="Content"/>
            </w:pPr>
          </w:p>
        </w:tc>
      </w:tr>
      <w:tr w:rsidR="00B7371A" w14:paraId="5FDE2F6A" w14:textId="77777777" w:rsidTr="00434ED2">
        <w:trPr>
          <w:trHeight w:val="3546"/>
        </w:trPr>
        <w:tc>
          <w:tcPr>
            <w:tcW w:w="10220" w:type="dxa"/>
          </w:tcPr>
          <w:p w14:paraId="2BFE8FC4" w14:textId="77777777" w:rsidR="00B7371A" w:rsidRDefault="00B7371A" w:rsidP="00DF027C">
            <w:pPr>
              <w:pStyle w:val="Heading2"/>
            </w:pPr>
          </w:p>
        </w:tc>
      </w:tr>
    </w:tbl>
    <w:p w14:paraId="3A37E804" w14:textId="77777777" w:rsidR="0087605E" w:rsidRPr="00D70D02" w:rsidRDefault="0087605E" w:rsidP="00DF027C"/>
    <w:sectPr w:rsidR="0087605E" w:rsidRPr="00D70D02" w:rsidSect="00F1033E">
      <w:headerReference w:type="default" r:id="rId28"/>
      <w:footerReference w:type="default" r:id="rId29"/>
      <w:pgSz w:w="12240" w:h="15840"/>
      <w:pgMar w:top="720" w:right="720" w:bottom="720" w:left="720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D64887" w14:textId="77777777" w:rsidR="00BA6AFB" w:rsidRDefault="00BA6AFB">
      <w:r>
        <w:separator/>
      </w:r>
    </w:p>
    <w:p w14:paraId="3FA9249B" w14:textId="77777777" w:rsidR="00BA6AFB" w:rsidRDefault="00BA6AFB"/>
  </w:endnote>
  <w:endnote w:type="continuationSeparator" w:id="0">
    <w:p w14:paraId="09282FBF" w14:textId="77777777" w:rsidR="00BA6AFB" w:rsidRDefault="00BA6AFB">
      <w:r>
        <w:continuationSeparator/>
      </w:r>
    </w:p>
    <w:p w14:paraId="65BC7A51" w14:textId="77777777" w:rsidR="00BA6AFB" w:rsidRDefault="00BA6A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0D071A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0D658E5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E97C45" w14:textId="77777777" w:rsidR="00BA6AFB" w:rsidRDefault="00BA6AFB">
      <w:r>
        <w:separator/>
      </w:r>
    </w:p>
    <w:p w14:paraId="26515123" w14:textId="77777777" w:rsidR="00BA6AFB" w:rsidRDefault="00BA6AFB"/>
  </w:footnote>
  <w:footnote w:type="continuationSeparator" w:id="0">
    <w:p w14:paraId="2CF05583" w14:textId="77777777" w:rsidR="00BA6AFB" w:rsidRDefault="00BA6AFB">
      <w:r>
        <w:continuationSeparator/>
      </w:r>
    </w:p>
    <w:p w14:paraId="1B0D42E2" w14:textId="77777777" w:rsidR="00BA6AFB" w:rsidRDefault="00BA6A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04C72838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DA958FA" w14:textId="77777777" w:rsidR="00D077E9" w:rsidRDefault="00D077E9">
          <w:pPr>
            <w:pStyle w:val="Header"/>
          </w:pPr>
        </w:p>
      </w:tc>
    </w:tr>
  </w:tbl>
  <w:p w14:paraId="675EA510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63026"/>
    <w:multiLevelType w:val="multilevel"/>
    <w:tmpl w:val="C0AE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F292B"/>
    <w:multiLevelType w:val="multilevel"/>
    <w:tmpl w:val="098E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4F02FD"/>
    <w:multiLevelType w:val="multilevel"/>
    <w:tmpl w:val="CAF83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ED2"/>
    <w:rsid w:val="0002482E"/>
    <w:rsid w:val="000402BE"/>
    <w:rsid w:val="00050324"/>
    <w:rsid w:val="000A0150"/>
    <w:rsid w:val="000E63C9"/>
    <w:rsid w:val="00130E9D"/>
    <w:rsid w:val="001353C4"/>
    <w:rsid w:val="00145D3D"/>
    <w:rsid w:val="00150A6D"/>
    <w:rsid w:val="00185B35"/>
    <w:rsid w:val="001C3099"/>
    <w:rsid w:val="001D6D27"/>
    <w:rsid w:val="001E74BA"/>
    <w:rsid w:val="001F2BC8"/>
    <w:rsid w:val="001F5F6B"/>
    <w:rsid w:val="002026C1"/>
    <w:rsid w:val="00243EBC"/>
    <w:rsid w:val="00246A35"/>
    <w:rsid w:val="002516B6"/>
    <w:rsid w:val="00284348"/>
    <w:rsid w:val="002E687C"/>
    <w:rsid w:val="002F51F5"/>
    <w:rsid w:val="00312137"/>
    <w:rsid w:val="00330359"/>
    <w:rsid w:val="0033762F"/>
    <w:rsid w:val="00366C7E"/>
    <w:rsid w:val="00384EA3"/>
    <w:rsid w:val="003A1209"/>
    <w:rsid w:val="003A39A1"/>
    <w:rsid w:val="003C2191"/>
    <w:rsid w:val="003D3863"/>
    <w:rsid w:val="0040460A"/>
    <w:rsid w:val="00407DD9"/>
    <w:rsid w:val="004110DE"/>
    <w:rsid w:val="0041397B"/>
    <w:rsid w:val="00434ED2"/>
    <w:rsid w:val="0044085A"/>
    <w:rsid w:val="004B21A5"/>
    <w:rsid w:val="004F26D0"/>
    <w:rsid w:val="005037F0"/>
    <w:rsid w:val="00516A86"/>
    <w:rsid w:val="005223B3"/>
    <w:rsid w:val="005275F6"/>
    <w:rsid w:val="00572102"/>
    <w:rsid w:val="005D236D"/>
    <w:rsid w:val="005F1BB0"/>
    <w:rsid w:val="006135D6"/>
    <w:rsid w:val="00656C4D"/>
    <w:rsid w:val="006E5716"/>
    <w:rsid w:val="006F21F8"/>
    <w:rsid w:val="00714C4E"/>
    <w:rsid w:val="00722450"/>
    <w:rsid w:val="007302B3"/>
    <w:rsid w:val="00730733"/>
    <w:rsid w:val="00730E3A"/>
    <w:rsid w:val="00736AAF"/>
    <w:rsid w:val="00765B2A"/>
    <w:rsid w:val="00783A34"/>
    <w:rsid w:val="007C329C"/>
    <w:rsid w:val="007C6B52"/>
    <w:rsid w:val="007D16C5"/>
    <w:rsid w:val="007D24A1"/>
    <w:rsid w:val="007E1161"/>
    <w:rsid w:val="007F6019"/>
    <w:rsid w:val="00860F6C"/>
    <w:rsid w:val="00862FE4"/>
    <w:rsid w:val="0086389A"/>
    <w:rsid w:val="00873367"/>
    <w:rsid w:val="0087605E"/>
    <w:rsid w:val="008B1FEE"/>
    <w:rsid w:val="00903C32"/>
    <w:rsid w:val="00916B16"/>
    <w:rsid w:val="009173B9"/>
    <w:rsid w:val="0093335D"/>
    <w:rsid w:val="0093613E"/>
    <w:rsid w:val="00942A1D"/>
    <w:rsid w:val="00943026"/>
    <w:rsid w:val="00955345"/>
    <w:rsid w:val="00966B81"/>
    <w:rsid w:val="009C7720"/>
    <w:rsid w:val="00A147AF"/>
    <w:rsid w:val="00A23AFA"/>
    <w:rsid w:val="00A2567A"/>
    <w:rsid w:val="00A30A98"/>
    <w:rsid w:val="00A31B3E"/>
    <w:rsid w:val="00A532F3"/>
    <w:rsid w:val="00A8489E"/>
    <w:rsid w:val="00AC29F3"/>
    <w:rsid w:val="00AD6F7E"/>
    <w:rsid w:val="00AE2713"/>
    <w:rsid w:val="00AE43C9"/>
    <w:rsid w:val="00B231E5"/>
    <w:rsid w:val="00B50286"/>
    <w:rsid w:val="00B67940"/>
    <w:rsid w:val="00B7052D"/>
    <w:rsid w:val="00B7371A"/>
    <w:rsid w:val="00BA6AFB"/>
    <w:rsid w:val="00BF07A3"/>
    <w:rsid w:val="00C02B87"/>
    <w:rsid w:val="00C07CCC"/>
    <w:rsid w:val="00C1022E"/>
    <w:rsid w:val="00C340E9"/>
    <w:rsid w:val="00C4086D"/>
    <w:rsid w:val="00C438CF"/>
    <w:rsid w:val="00C63489"/>
    <w:rsid w:val="00CA1896"/>
    <w:rsid w:val="00CA44DC"/>
    <w:rsid w:val="00CB5B28"/>
    <w:rsid w:val="00CB7848"/>
    <w:rsid w:val="00CC299C"/>
    <w:rsid w:val="00CD07E4"/>
    <w:rsid w:val="00CF1471"/>
    <w:rsid w:val="00CF5371"/>
    <w:rsid w:val="00D0323A"/>
    <w:rsid w:val="00D04310"/>
    <w:rsid w:val="00D0559F"/>
    <w:rsid w:val="00D077E9"/>
    <w:rsid w:val="00D14BB8"/>
    <w:rsid w:val="00D42865"/>
    <w:rsid w:val="00D42CB7"/>
    <w:rsid w:val="00D45ED2"/>
    <w:rsid w:val="00D5413D"/>
    <w:rsid w:val="00D570A9"/>
    <w:rsid w:val="00D70D02"/>
    <w:rsid w:val="00D770C7"/>
    <w:rsid w:val="00D86945"/>
    <w:rsid w:val="00D90290"/>
    <w:rsid w:val="00DA133B"/>
    <w:rsid w:val="00DD152F"/>
    <w:rsid w:val="00DE213F"/>
    <w:rsid w:val="00DF027C"/>
    <w:rsid w:val="00E00A32"/>
    <w:rsid w:val="00E22ACD"/>
    <w:rsid w:val="00E347A5"/>
    <w:rsid w:val="00E620B0"/>
    <w:rsid w:val="00E62EF4"/>
    <w:rsid w:val="00E81B40"/>
    <w:rsid w:val="00E93B3F"/>
    <w:rsid w:val="00ED748E"/>
    <w:rsid w:val="00EF555B"/>
    <w:rsid w:val="00F027BB"/>
    <w:rsid w:val="00F1033E"/>
    <w:rsid w:val="00F11DCF"/>
    <w:rsid w:val="00F162EA"/>
    <w:rsid w:val="00F21C81"/>
    <w:rsid w:val="00F318F1"/>
    <w:rsid w:val="00F35D25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7FD9FB"/>
  <w15:docId w15:val="{15C535C6-E701-4C00-B5F3-4F4A7E259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F10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5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201\AppData\Local\Microsoft\Office\16.0\DTS\en-US%7b7B625611-67CA-4C65-BB0F-150107F9F207%7d\%7b729DAFF0-6CD1-4900-B5D0-B0079EC59115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A9B118CA7F54F9B8F053F34463EC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F69A63-32CF-49B2-A31E-6C2EDB6519C4}"/>
      </w:docPartPr>
      <w:docPartBody>
        <w:p w:rsidR="00F57176" w:rsidRDefault="0057560B">
          <w:pPr>
            <w:pStyle w:val="FA9B118CA7F54F9B8F053F34463ECFF8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20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BF57122EA6F4151815FEFFD01295A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471B67-C159-4373-9EF5-62F6A7768581}"/>
      </w:docPartPr>
      <w:docPartBody>
        <w:p w:rsidR="00F57176" w:rsidRDefault="0057560B">
          <w:pPr>
            <w:pStyle w:val="6BF57122EA6F4151815FEFFD01295AAD"/>
          </w:pPr>
          <w:r>
            <w:t>COMPANY NAME</w:t>
          </w:r>
        </w:p>
      </w:docPartBody>
    </w:docPart>
    <w:docPart>
      <w:docPartPr>
        <w:name w:val="0FD7D2B52D36460982DC6BAABB5F50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383EA5-62C4-43F1-873A-E691A8985C2E}"/>
      </w:docPartPr>
      <w:docPartBody>
        <w:p w:rsidR="00F57176" w:rsidRDefault="0057560B">
          <w:pPr>
            <w:pStyle w:val="0FD7D2B52D36460982DC6BAABB5F5014"/>
          </w:pPr>
          <w:r>
            <w:t>Your Name</w:t>
          </w:r>
        </w:p>
      </w:docPartBody>
    </w:docPart>
    <w:docPart>
      <w:docPartPr>
        <w:name w:val="DD16C48357B24EFFB2E9C6A8FD0998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CAF38-2AB5-4021-82F6-D4FF7580C683}"/>
      </w:docPartPr>
      <w:docPartBody>
        <w:p w:rsidR="00F57176" w:rsidRDefault="0057560B">
          <w:pPr>
            <w:pStyle w:val="DD16C48357B24EFFB2E9C6A8FD09989F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E9F"/>
    <w:rsid w:val="003F2E9F"/>
    <w:rsid w:val="0057560B"/>
    <w:rsid w:val="00DC57FC"/>
    <w:rsid w:val="00EE57F7"/>
    <w:rsid w:val="00F57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FA9B118CA7F54F9B8F053F34463ECFF8">
    <w:name w:val="FA9B118CA7F54F9B8F053F34463ECFF8"/>
  </w:style>
  <w:style w:type="paragraph" w:customStyle="1" w:styleId="6BF57122EA6F4151815FEFFD01295AAD">
    <w:name w:val="6BF57122EA6F4151815FEFFD01295AAD"/>
  </w:style>
  <w:style w:type="paragraph" w:customStyle="1" w:styleId="0FD7D2B52D36460982DC6BAABB5F5014">
    <w:name w:val="0FD7D2B52D36460982DC6BAABB5F5014"/>
  </w:style>
  <w:style w:type="paragraph" w:customStyle="1" w:styleId="DD16C48357B24EFFB2E9C6A8FD09989F">
    <w:name w:val="DD16C48357B24EFFB2E9C6A8FD0998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MONICA M HOLMES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477D2B-382A-49E5-8F4C-5170D395E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{729DAFF0-6CD1-4900-B5D0-B0079EC59115}tf16392850_win32</Template>
  <TotalTime>1945</TotalTime>
  <Pages>14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monica holmes</dc:creator>
  <cp:keywords/>
  <cp:lastModifiedBy>monica holmes</cp:lastModifiedBy>
  <cp:revision>12</cp:revision>
  <cp:lastPrinted>2021-03-26T12:26:00Z</cp:lastPrinted>
  <dcterms:created xsi:type="dcterms:W3CDTF">2021-03-20T23:20:00Z</dcterms:created>
  <dcterms:modified xsi:type="dcterms:W3CDTF">2021-03-26T21:09:00Z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